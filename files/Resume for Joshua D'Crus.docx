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41E1" w14:textId="421E9598" w:rsidR="00535F87" w:rsidRPr="00651C08" w:rsidRDefault="00535F87" w:rsidP="00262B06">
      <w:pPr>
        <w:rPr>
          <w:color w:val="auto"/>
        </w:rPr>
      </w:pPr>
    </w:p>
    <w:tbl>
      <w:tblPr>
        <w:tblW w:w="10890" w:type="dxa"/>
        <w:tblInd w:w="4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5"/>
        <w:gridCol w:w="2062"/>
        <w:gridCol w:w="2835"/>
        <w:gridCol w:w="284"/>
        <w:gridCol w:w="2126"/>
        <w:gridCol w:w="41"/>
        <w:gridCol w:w="2603"/>
        <w:gridCol w:w="18"/>
        <w:gridCol w:w="456"/>
      </w:tblGrid>
      <w:tr w:rsidR="00651C08" w:rsidRPr="00651C08" w14:paraId="4F9F8CCE" w14:textId="77777777" w:rsidTr="00D063AD">
        <w:trPr>
          <w:trHeight w:val="833"/>
        </w:trPr>
        <w:tc>
          <w:tcPr>
            <w:tcW w:w="465" w:type="dxa"/>
          </w:tcPr>
          <w:p w14:paraId="04B34356" w14:textId="77777777" w:rsidR="00166F4D" w:rsidRPr="00651C08" w:rsidRDefault="00166F4D" w:rsidP="000F44F8">
            <w:pPr>
              <w:rPr>
                <w:color w:val="auto"/>
              </w:rPr>
            </w:pPr>
          </w:p>
        </w:tc>
        <w:tc>
          <w:tcPr>
            <w:tcW w:w="9951" w:type="dxa"/>
            <w:gridSpan w:val="6"/>
          </w:tcPr>
          <w:p w14:paraId="6C2AF19D" w14:textId="3BA27059" w:rsidR="00166F4D" w:rsidRPr="00651C08" w:rsidRDefault="008E7CF4" w:rsidP="1F40BF7F">
            <w:pPr>
              <w:pStyle w:val="Title"/>
              <w:rPr>
                <w:color w:val="auto"/>
              </w:rPr>
            </w:pPr>
            <w:r w:rsidRPr="1F40BF7F">
              <w:rPr>
                <w:color w:val="auto"/>
              </w:rPr>
              <w:t>Joshua D’Crus</w:t>
            </w:r>
          </w:p>
        </w:tc>
        <w:tc>
          <w:tcPr>
            <w:tcW w:w="474" w:type="dxa"/>
            <w:gridSpan w:val="2"/>
          </w:tcPr>
          <w:p w14:paraId="4683F6CA" w14:textId="77777777" w:rsidR="00166F4D" w:rsidRPr="00651C08" w:rsidRDefault="00166F4D" w:rsidP="000F44F8">
            <w:pPr>
              <w:rPr>
                <w:color w:val="auto"/>
              </w:rPr>
            </w:pPr>
          </w:p>
        </w:tc>
      </w:tr>
      <w:tr w:rsidR="00651C08" w:rsidRPr="00651C08" w14:paraId="1BA7A995" w14:textId="77777777" w:rsidTr="00EF003D">
        <w:trPr>
          <w:trHeight w:val="665"/>
        </w:trPr>
        <w:tc>
          <w:tcPr>
            <w:tcW w:w="465" w:type="dxa"/>
          </w:tcPr>
          <w:p w14:paraId="4E4C5338" w14:textId="77777777" w:rsidR="00166F4D" w:rsidRPr="00651C08" w:rsidRDefault="00166F4D" w:rsidP="000F44F8">
            <w:pPr>
              <w:rPr>
                <w:color w:val="auto"/>
              </w:rPr>
            </w:pPr>
          </w:p>
        </w:tc>
        <w:tc>
          <w:tcPr>
            <w:tcW w:w="995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217464" w14:textId="55F7BF81" w:rsidR="00166F4D" w:rsidRPr="00651C08" w:rsidRDefault="45BF297E" w:rsidP="45BF297E">
            <w:pPr>
              <w:pStyle w:val="Heading2"/>
              <w:jc w:val="center"/>
              <w:rPr>
                <w:color w:val="auto"/>
              </w:rPr>
            </w:pPr>
            <w:r w:rsidRPr="00651C08">
              <w:rPr>
                <w:color w:val="auto"/>
              </w:rPr>
              <w:t>j</w:t>
            </w:r>
            <w:r w:rsidRPr="00D063AD">
              <w:t>oshdcrus@gmail.com</w:t>
            </w:r>
            <w:r w:rsidRPr="00651C08">
              <w:rPr>
                <w:color w:val="auto"/>
              </w:rPr>
              <w:t xml:space="preserve">                           </w:t>
            </w:r>
            <w:r w:rsidR="0006056A" w:rsidRPr="00651C08">
              <w:rPr>
                <w:b/>
                <w:color w:val="auto"/>
              </w:rPr>
              <w:t>STUDENT</w:t>
            </w:r>
            <w:r w:rsidRPr="00651C08">
              <w:rPr>
                <w:b/>
                <w:color w:val="auto"/>
              </w:rPr>
              <w:t xml:space="preserve"> </w:t>
            </w:r>
            <w:r w:rsidRPr="00651C08">
              <w:rPr>
                <w:color w:val="auto"/>
              </w:rPr>
              <w:t xml:space="preserve">                                 +61 425 101 634 </w:t>
            </w:r>
          </w:p>
        </w:tc>
        <w:tc>
          <w:tcPr>
            <w:tcW w:w="474" w:type="dxa"/>
            <w:gridSpan w:val="2"/>
          </w:tcPr>
          <w:p w14:paraId="5B7B137E" w14:textId="77777777" w:rsidR="00166F4D" w:rsidRPr="00651C08" w:rsidRDefault="00166F4D" w:rsidP="000F44F8">
            <w:pPr>
              <w:rPr>
                <w:color w:val="auto"/>
              </w:rPr>
            </w:pPr>
          </w:p>
        </w:tc>
      </w:tr>
      <w:tr w:rsidR="00EF452A" w:rsidRPr="00651C08" w14:paraId="1210C923" w14:textId="77777777" w:rsidTr="002F2B6E">
        <w:trPr>
          <w:trHeight w:val="305"/>
        </w:trPr>
        <w:tc>
          <w:tcPr>
            <w:tcW w:w="465" w:type="dxa"/>
          </w:tcPr>
          <w:p w14:paraId="0A2186AF" w14:textId="77777777" w:rsidR="00EF452A" w:rsidRPr="00651C08" w:rsidRDefault="00EF452A" w:rsidP="000F44F8">
            <w:pPr>
              <w:rPr>
                <w:color w:val="auto"/>
              </w:rPr>
            </w:pPr>
          </w:p>
        </w:tc>
        <w:tc>
          <w:tcPr>
            <w:tcW w:w="20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2FA770" w14:textId="77777777" w:rsidR="00EF452A" w:rsidRDefault="00EF452A" w:rsidP="002F2B6E">
            <w:pPr>
              <w:rPr>
                <w:b/>
                <w:bCs/>
              </w:rPr>
            </w:pPr>
          </w:p>
          <w:p w14:paraId="291CCA09" w14:textId="12C3EB89" w:rsidR="00EF452A" w:rsidRPr="00EF452A" w:rsidRDefault="00EF452A" w:rsidP="002F2B6E">
            <w:pPr>
              <w:rPr>
                <w:b/>
                <w:bCs/>
                <w:sz w:val="18"/>
              </w:rPr>
            </w:pPr>
            <w:r w:rsidRPr="00EF452A">
              <w:rPr>
                <w:b/>
                <w:bCs/>
                <w:szCs w:val="20"/>
              </w:rPr>
              <w:t>A</w:t>
            </w:r>
            <w:r w:rsidRPr="00EF452A">
              <w:rPr>
                <w:b/>
                <w:bCs/>
                <w:sz w:val="18"/>
              </w:rPr>
              <w:t>BOUT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3389AFA" w14:textId="5C7DAD55" w:rsidR="00EF452A" w:rsidRPr="00EF452A" w:rsidRDefault="00EF452A" w:rsidP="00EF452A">
            <w:pPr>
              <w:tabs>
                <w:tab w:val="center" w:pos="1417"/>
              </w:tabs>
              <w:rPr>
                <w:b/>
                <w:bCs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D9E3385" w14:textId="77777777" w:rsidR="00EF452A" w:rsidRPr="00651C08" w:rsidRDefault="00EF452A" w:rsidP="000F44F8">
            <w:pPr>
              <w:rPr>
                <w:color w:val="auto"/>
              </w:rPr>
            </w:pPr>
          </w:p>
        </w:tc>
        <w:tc>
          <w:tcPr>
            <w:tcW w:w="216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DCB1B0" w14:textId="77777777" w:rsidR="00EF452A" w:rsidRDefault="00EF452A" w:rsidP="002F2B6E">
            <w:pPr>
              <w:rPr>
                <w:color w:val="auto"/>
              </w:rPr>
            </w:pPr>
          </w:p>
          <w:p w14:paraId="692B7930" w14:textId="61D6C131" w:rsidR="00EF452A" w:rsidRPr="00EF452A" w:rsidRDefault="00EF452A" w:rsidP="002F2B6E">
            <w:pPr>
              <w:rPr>
                <w:b/>
                <w:bCs/>
                <w:color w:val="auto"/>
                <w:sz w:val="18"/>
              </w:rPr>
            </w:pPr>
            <w:r w:rsidRPr="00EF452A">
              <w:rPr>
                <w:b/>
                <w:bCs/>
                <w:color w:val="auto"/>
                <w:szCs w:val="20"/>
              </w:rPr>
              <w:t>O</w:t>
            </w:r>
            <w:r w:rsidRPr="00EF452A">
              <w:rPr>
                <w:b/>
                <w:bCs/>
                <w:color w:val="auto"/>
                <w:sz w:val="18"/>
              </w:rPr>
              <w:t>BJECTIVE</w:t>
            </w:r>
          </w:p>
        </w:tc>
        <w:tc>
          <w:tcPr>
            <w:tcW w:w="2603" w:type="dxa"/>
            <w:tcBorders>
              <w:top w:val="single" w:sz="4" w:space="0" w:color="auto"/>
            </w:tcBorders>
          </w:tcPr>
          <w:p w14:paraId="43D51AA7" w14:textId="77777777" w:rsidR="00EF452A" w:rsidRPr="00651C08" w:rsidRDefault="00EF452A" w:rsidP="000F44F8">
            <w:pPr>
              <w:rPr>
                <w:color w:val="auto"/>
              </w:rPr>
            </w:pPr>
          </w:p>
        </w:tc>
        <w:tc>
          <w:tcPr>
            <w:tcW w:w="474" w:type="dxa"/>
            <w:gridSpan w:val="2"/>
          </w:tcPr>
          <w:p w14:paraId="616C47F1" w14:textId="77777777" w:rsidR="00EF452A" w:rsidRPr="00651C08" w:rsidRDefault="00EF452A" w:rsidP="000F44F8">
            <w:pPr>
              <w:rPr>
                <w:color w:val="auto"/>
              </w:rPr>
            </w:pPr>
          </w:p>
        </w:tc>
      </w:tr>
      <w:tr w:rsidR="00651C08" w:rsidRPr="00651C08" w14:paraId="310219A2" w14:textId="77777777" w:rsidTr="00EF003D">
        <w:trPr>
          <w:trHeight w:val="1931"/>
        </w:trPr>
        <w:tc>
          <w:tcPr>
            <w:tcW w:w="465" w:type="dxa"/>
          </w:tcPr>
          <w:p w14:paraId="5F2E788D" w14:textId="77777777" w:rsidR="00166F4D" w:rsidRPr="00651C08" w:rsidRDefault="00166F4D" w:rsidP="000F44F8">
            <w:pPr>
              <w:rPr>
                <w:color w:val="auto"/>
              </w:rPr>
            </w:pPr>
          </w:p>
        </w:tc>
        <w:tc>
          <w:tcPr>
            <w:tcW w:w="4897" w:type="dxa"/>
            <w:gridSpan w:val="2"/>
          </w:tcPr>
          <w:p w14:paraId="6DA845D6" w14:textId="659CE09F" w:rsidR="00BA4C69" w:rsidRPr="00651C08" w:rsidRDefault="006E4682" w:rsidP="00BC5D4D">
            <w:pPr>
              <w:pStyle w:val="Heading2"/>
              <w:jc w:val="both"/>
              <w:rPr>
                <w:color w:val="auto"/>
              </w:rPr>
            </w:pPr>
            <w:r w:rsidRPr="1F40BF7F">
              <w:rPr>
                <w:color w:val="auto"/>
              </w:rPr>
              <w:t xml:space="preserve">As a friendly and approachable individual, </w:t>
            </w:r>
            <w:r w:rsidR="009955E9" w:rsidRPr="1F40BF7F">
              <w:rPr>
                <w:color w:val="auto"/>
              </w:rPr>
              <w:t xml:space="preserve">I </w:t>
            </w:r>
            <w:r w:rsidR="324E95E5" w:rsidRPr="1F40BF7F">
              <w:rPr>
                <w:color w:val="auto"/>
              </w:rPr>
              <w:t>can</w:t>
            </w:r>
            <w:r w:rsidR="009955E9" w:rsidRPr="1F40BF7F">
              <w:rPr>
                <w:color w:val="auto"/>
              </w:rPr>
              <w:t xml:space="preserve"> </w:t>
            </w:r>
            <w:r w:rsidR="09F56180" w:rsidRPr="1F40BF7F">
              <w:rPr>
                <w:color w:val="auto"/>
              </w:rPr>
              <w:t>aid and</w:t>
            </w:r>
            <w:r w:rsidR="00DE22EC" w:rsidRPr="1F40BF7F">
              <w:rPr>
                <w:color w:val="auto"/>
              </w:rPr>
              <w:t xml:space="preserve"> support people, whether it be a customer or a valued team member</w:t>
            </w:r>
            <w:r w:rsidR="009955E9" w:rsidRPr="1F40BF7F">
              <w:rPr>
                <w:color w:val="auto"/>
              </w:rPr>
              <w:t xml:space="preserve">. </w:t>
            </w:r>
            <w:r w:rsidRPr="1F40BF7F">
              <w:rPr>
                <w:color w:val="auto"/>
              </w:rPr>
              <w:t>I am determined to complete tasks with</w:t>
            </w:r>
            <w:r w:rsidR="000F5224" w:rsidRPr="1F40BF7F">
              <w:rPr>
                <w:color w:val="auto"/>
              </w:rPr>
              <w:t xml:space="preserve"> utmost </w:t>
            </w:r>
            <w:r w:rsidRPr="1F40BF7F">
              <w:rPr>
                <w:color w:val="auto"/>
              </w:rPr>
              <w:t xml:space="preserve">most </w:t>
            </w:r>
            <w:r w:rsidR="000F5224" w:rsidRPr="1F40BF7F">
              <w:rPr>
                <w:color w:val="auto"/>
              </w:rPr>
              <w:t>efficiency.</w:t>
            </w:r>
            <w:r w:rsidR="00713399" w:rsidRPr="1F40BF7F">
              <w:rPr>
                <w:color w:val="auto"/>
              </w:rPr>
              <w:t xml:space="preserve"> </w:t>
            </w:r>
            <w:r w:rsidR="00DE22EC" w:rsidRPr="1F40BF7F">
              <w:rPr>
                <w:color w:val="auto"/>
              </w:rPr>
              <w:t xml:space="preserve">With excellent communication and the ability to explain concepts, I will easily be able to assist customers with any </w:t>
            </w:r>
            <w:r w:rsidR="005C6173">
              <w:rPr>
                <w:color w:val="auto"/>
              </w:rPr>
              <w:t xml:space="preserve">relevant </w:t>
            </w:r>
            <w:r w:rsidR="00DE22EC" w:rsidRPr="1F40BF7F">
              <w:rPr>
                <w:color w:val="auto"/>
              </w:rPr>
              <w:t>inquiries they may have about a product.</w:t>
            </w:r>
          </w:p>
          <w:p w14:paraId="3E874B0B" w14:textId="0573027F" w:rsidR="00BA4C69" w:rsidRPr="00651C08" w:rsidRDefault="00BA4C69" w:rsidP="00BA4C69">
            <w:pPr>
              <w:rPr>
                <w:color w:val="auto"/>
              </w:rPr>
            </w:pPr>
          </w:p>
        </w:tc>
        <w:tc>
          <w:tcPr>
            <w:tcW w:w="284" w:type="dxa"/>
          </w:tcPr>
          <w:p w14:paraId="6756C042" w14:textId="77777777" w:rsidR="00166F4D" w:rsidRPr="00651C08" w:rsidRDefault="00166F4D" w:rsidP="000F44F8">
            <w:pPr>
              <w:rPr>
                <w:color w:val="auto"/>
              </w:rPr>
            </w:pPr>
          </w:p>
        </w:tc>
        <w:tc>
          <w:tcPr>
            <w:tcW w:w="4770" w:type="dxa"/>
            <w:gridSpan w:val="3"/>
          </w:tcPr>
          <w:p w14:paraId="061A86F6" w14:textId="58DCB0FD" w:rsidR="00166F4D" w:rsidRPr="00651C08" w:rsidRDefault="00713399" w:rsidP="002F2B6E">
            <w:pPr>
              <w:spacing w:line="320" w:lineRule="exact"/>
              <w:jc w:val="both"/>
              <w:rPr>
                <w:color w:val="auto"/>
              </w:rPr>
            </w:pPr>
            <w:r w:rsidRPr="1F40BF7F">
              <w:rPr>
                <w:color w:val="auto"/>
              </w:rPr>
              <w:t xml:space="preserve">Through my role as a team member and retail salesperson on this job, I </w:t>
            </w:r>
            <w:r w:rsidR="216B0B68" w:rsidRPr="1F40BF7F">
              <w:rPr>
                <w:color w:val="auto"/>
              </w:rPr>
              <w:t>can</w:t>
            </w:r>
            <w:r w:rsidRPr="1F40BF7F">
              <w:rPr>
                <w:color w:val="auto"/>
              </w:rPr>
              <w:t xml:space="preserve"> exhibit my passion </w:t>
            </w:r>
            <w:r w:rsidR="00BA2DE8">
              <w:rPr>
                <w:color w:val="auto"/>
              </w:rPr>
              <w:t xml:space="preserve">to serve others </w:t>
            </w:r>
            <w:r w:rsidRPr="1F40BF7F">
              <w:rPr>
                <w:color w:val="auto"/>
              </w:rPr>
              <w:t xml:space="preserve">and gain a </w:t>
            </w:r>
            <w:r w:rsidR="00543D0F" w:rsidRPr="1F40BF7F">
              <w:rPr>
                <w:color w:val="auto"/>
              </w:rPr>
              <w:t>head start</w:t>
            </w:r>
            <w:r w:rsidRPr="1F40BF7F">
              <w:rPr>
                <w:color w:val="auto"/>
              </w:rPr>
              <w:t xml:space="preserve"> in the </w:t>
            </w:r>
            <w:r w:rsidR="00BA2DE8">
              <w:rPr>
                <w:color w:val="auto"/>
              </w:rPr>
              <w:t xml:space="preserve">workplace </w:t>
            </w:r>
            <w:r w:rsidR="00051C10" w:rsidRPr="1F40BF7F">
              <w:rPr>
                <w:color w:val="auto"/>
              </w:rPr>
              <w:t xml:space="preserve">for my </w:t>
            </w:r>
            <w:r w:rsidRPr="1F40BF7F">
              <w:rPr>
                <w:color w:val="auto"/>
              </w:rPr>
              <w:t xml:space="preserve">future. I will use my love and dedication </w:t>
            </w:r>
            <w:r w:rsidR="00BA2DE8">
              <w:rPr>
                <w:color w:val="auto"/>
              </w:rPr>
              <w:t>f</w:t>
            </w:r>
            <w:r w:rsidR="007A21D4">
              <w:rPr>
                <w:color w:val="auto"/>
              </w:rPr>
              <w:t xml:space="preserve">or providing aid </w:t>
            </w:r>
            <w:r w:rsidRPr="1F40BF7F">
              <w:rPr>
                <w:color w:val="auto"/>
              </w:rPr>
              <w:t>to share my knowledge with customers in need and satisfy them.</w:t>
            </w:r>
          </w:p>
        </w:tc>
        <w:tc>
          <w:tcPr>
            <w:tcW w:w="474" w:type="dxa"/>
            <w:gridSpan w:val="2"/>
          </w:tcPr>
          <w:p w14:paraId="42B83CD2" w14:textId="77777777" w:rsidR="00166F4D" w:rsidRPr="00651C08" w:rsidRDefault="00166F4D" w:rsidP="000F44F8">
            <w:pPr>
              <w:rPr>
                <w:color w:val="auto"/>
              </w:rPr>
            </w:pPr>
          </w:p>
        </w:tc>
      </w:tr>
      <w:tr w:rsidR="00651C08" w:rsidRPr="00651C08" w14:paraId="33B1B644" w14:textId="77777777" w:rsidTr="002F2B6E">
        <w:trPr>
          <w:trHeight w:val="265"/>
        </w:trPr>
        <w:tc>
          <w:tcPr>
            <w:tcW w:w="465" w:type="dxa"/>
          </w:tcPr>
          <w:p w14:paraId="389E316C" w14:textId="77777777" w:rsidR="00BA4C69" w:rsidRPr="00651C08" w:rsidRDefault="00BA4C69" w:rsidP="000F44F8">
            <w:pPr>
              <w:rPr>
                <w:color w:val="auto"/>
              </w:rPr>
            </w:pPr>
          </w:p>
        </w:tc>
        <w:tc>
          <w:tcPr>
            <w:tcW w:w="2062" w:type="dxa"/>
            <w:tcBorders>
              <w:bottom w:val="single" w:sz="4" w:space="0" w:color="auto"/>
            </w:tcBorders>
            <w:vAlign w:val="center"/>
          </w:tcPr>
          <w:p w14:paraId="27DAC059" w14:textId="0FB42596" w:rsidR="00BA4C69" w:rsidRPr="00651C08" w:rsidRDefault="00BA4C69" w:rsidP="002F2B6E">
            <w:pPr>
              <w:pStyle w:val="Heading1"/>
              <w:rPr>
                <w:sz w:val="18"/>
                <w:szCs w:val="18"/>
              </w:rPr>
            </w:pPr>
            <w:r w:rsidRPr="00651C08">
              <w:t>S</w:t>
            </w:r>
            <w:r w:rsidRPr="00651C08">
              <w:rPr>
                <w:sz w:val="18"/>
                <w:szCs w:val="18"/>
              </w:rPr>
              <w:t xml:space="preserve">KILLS </w:t>
            </w:r>
          </w:p>
        </w:tc>
        <w:tc>
          <w:tcPr>
            <w:tcW w:w="2835" w:type="dxa"/>
          </w:tcPr>
          <w:p w14:paraId="0E11CE15" w14:textId="77777777" w:rsidR="00BA4C69" w:rsidRPr="00651C08" w:rsidRDefault="00BA4C69" w:rsidP="000F44F8">
            <w:pPr>
              <w:pStyle w:val="Heading1"/>
            </w:pPr>
          </w:p>
        </w:tc>
        <w:tc>
          <w:tcPr>
            <w:tcW w:w="284" w:type="dxa"/>
          </w:tcPr>
          <w:p w14:paraId="5C1BB480" w14:textId="77777777" w:rsidR="00BA4C69" w:rsidRPr="00651C08" w:rsidRDefault="00BA4C69" w:rsidP="000F44F8">
            <w:pPr>
              <w:rPr>
                <w:color w:val="auto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2DE8672C" w14:textId="627DCB90" w:rsidR="00BA4C69" w:rsidRPr="00651C08" w:rsidRDefault="00BA4C69" w:rsidP="002F2B6E">
            <w:pPr>
              <w:pStyle w:val="Heading1"/>
              <w:rPr>
                <w:sz w:val="18"/>
                <w:szCs w:val="18"/>
              </w:rPr>
            </w:pPr>
            <w:r w:rsidRPr="00651C08">
              <w:t>E</w:t>
            </w:r>
            <w:r w:rsidRPr="00651C08">
              <w:rPr>
                <w:sz w:val="18"/>
                <w:szCs w:val="18"/>
              </w:rPr>
              <w:t>DUCATION</w:t>
            </w:r>
          </w:p>
        </w:tc>
        <w:tc>
          <w:tcPr>
            <w:tcW w:w="2662" w:type="dxa"/>
            <w:gridSpan w:val="3"/>
          </w:tcPr>
          <w:p w14:paraId="483C4DBA" w14:textId="77777777" w:rsidR="00BA4C69" w:rsidRPr="00651C08" w:rsidRDefault="00BA4C69" w:rsidP="000F44F8">
            <w:pPr>
              <w:rPr>
                <w:color w:val="auto"/>
              </w:rPr>
            </w:pPr>
          </w:p>
        </w:tc>
        <w:tc>
          <w:tcPr>
            <w:tcW w:w="456" w:type="dxa"/>
          </w:tcPr>
          <w:p w14:paraId="4C7EB34F" w14:textId="77777777" w:rsidR="00BA4C69" w:rsidRPr="00651C08" w:rsidRDefault="00BA4C69" w:rsidP="000F44F8">
            <w:pPr>
              <w:rPr>
                <w:color w:val="auto"/>
              </w:rPr>
            </w:pPr>
          </w:p>
        </w:tc>
      </w:tr>
      <w:tr w:rsidR="00651C08" w:rsidRPr="00651C08" w14:paraId="0B801DE9" w14:textId="77777777" w:rsidTr="00EF003D">
        <w:trPr>
          <w:trHeight w:val="2978"/>
        </w:trPr>
        <w:tc>
          <w:tcPr>
            <w:tcW w:w="465" w:type="dxa"/>
          </w:tcPr>
          <w:p w14:paraId="43AA1D01" w14:textId="77777777" w:rsidR="008D3576" w:rsidRPr="00651C08" w:rsidRDefault="008D3576" w:rsidP="000F44F8">
            <w:pPr>
              <w:rPr>
                <w:color w:val="auto"/>
              </w:rPr>
            </w:pPr>
          </w:p>
        </w:tc>
        <w:tc>
          <w:tcPr>
            <w:tcW w:w="4897" w:type="dxa"/>
            <w:gridSpan w:val="2"/>
          </w:tcPr>
          <w:p w14:paraId="07600372" w14:textId="77777777" w:rsidR="008D3576" w:rsidRPr="00651C08" w:rsidRDefault="008D3576" w:rsidP="003469BE">
            <w:pPr>
              <w:pStyle w:val="Heading2"/>
              <w:numPr>
                <w:ilvl w:val="0"/>
                <w:numId w:val="7"/>
              </w:numPr>
              <w:rPr>
                <w:color w:val="auto"/>
              </w:rPr>
            </w:pPr>
            <w:r w:rsidRPr="00651C08">
              <w:rPr>
                <w:color w:val="auto"/>
              </w:rPr>
              <w:t>Excellent communication</w:t>
            </w:r>
          </w:p>
          <w:p w14:paraId="496409D9" w14:textId="77777777" w:rsidR="008D3576" w:rsidRPr="00651C08" w:rsidRDefault="008D3576" w:rsidP="003469BE">
            <w:pPr>
              <w:pStyle w:val="Heading2"/>
              <w:numPr>
                <w:ilvl w:val="0"/>
                <w:numId w:val="7"/>
              </w:numPr>
              <w:rPr>
                <w:color w:val="auto"/>
              </w:rPr>
            </w:pPr>
            <w:r w:rsidRPr="00651C08">
              <w:rPr>
                <w:color w:val="auto"/>
              </w:rPr>
              <w:t>Strategic and creative problem solving</w:t>
            </w:r>
          </w:p>
          <w:p w14:paraId="4EBA3C67" w14:textId="45A4E0C3" w:rsidR="008D3576" w:rsidRPr="00651C08" w:rsidRDefault="008D3576" w:rsidP="003469BE">
            <w:pPr>
              <w:pStyle w:val="Heading2"/>
              <w:numPr>
                <w:ilvl w:val="0"/>
                <w:numId w:val="7"/>
              </w:numPr>
              <w:rPr>
                <w:color w:val="auto"/>
              </w:rPr>
            </w:pPr>
            <w:r w:rsidRPr="00651C08">
              <w:rPr>
                <w:color w:val="auto"/>
              </w:rPr>
              <w:t>Attention to detail</w:t>
            </w:r>
          </w:p>
          <w:p w14:paraId="74E4931C" w14:textId="5CEB43EA" w:rsidR="008D3576" w:rsidRPr="00651C08" w:rsidRDefault="008D3576" w:rsidP="003469BE">
            <w:pPr>
              <w:pStyle w:val="Heading2"/>
              <w:numPr>
                <w:ilvl w:val="0"/>
                <w:numId w:val="7"/>
              </w:numPr>
              <w:rPr>
                <w:color w:val="auto"/>
              </w:rPr>
            </w:pPr>
            <w:r w:rsidRPr="00651C08">
              <w:rPr>
                <w:color w:val="auto"/>
              </w:rPr>
              <w:t>Quick learner</w:t>
            </w:r>
          </w:p>
          <w:p w14:paraId="6B58D1B8" w14:textId="29369B4F" w:rsidR="008D3576" w:rsidRPr="00651C08" w:rsidRDefault="008D3576" w:rsidP="00BA4C69">
            <w:pPr>
              <w:pStyle w:val="ListParagraph"/>
              <w:numPr>
                <w:ilvl w:val="0"/>
                <w:numId w:val="7"/>
              </w:numPr>
              <w:rPr>
                <w:color w:val="auto"/>
              </w:rPr>
            </w:pPr>
            <w:r w:rsidRPr="00651C08">
              <w:rPr>
                <w:color w:val="auto"/>
              </w:rPr>
              <w:t>Strong work ethic</w:t>
            </w:r>
          </w:p>
          <w:p w14:paraId="6ADF0CF6" w14:textId="6105384A" w:rsidR="008D3576" w:rsidRPr="00651C08" w:rsidRDefault="008D3576" w:rsidP="00BA4C69">
            <w:pPr>
              <w:pStyle w:val="ListParagraph"/>
              <w:numPr>
                <w:ilvl w:val="0"/>
                <w:numId w:val="7"/>
              </w:numPr>
              <w:rPr>
                <w:color w:val="auto"/>
              </w:rPr>
            </w:pPr>
            <w:r w:rsidRPr="00651C08">
              <w:rPr>
                <w:color w:val="auto"/>
              </w:rPr>
              <w:t>Knowledge in technology appliances/components – advanced computer skills</w:t>
            </w:r>
          </w:p>
          <w:p w14:paraId="3F0587EC" w14:textId="5DC44683" w:rsidR="008D3576" w:rsidRPr="00BC5D4D" w:rsidRDefault="008D3576" w:rsidP="00BA4C69">
            <w:pPr>
              <w:pStyle w:val="ListParagraph"/>
              <w:numPr>
                <w:ilvl w:val="0"/>
                <w:numId w:val="7"/>
              </w:numPr>
              <w:rPr>
                <w:color w:val="auto"/>
              </w:rPr>
            </w:pPr>
            <w:r w:rsidRPr="00651C08">
              <w:rPr>
                <w:color w:val="auto"/>
              </w:rPr>
              <w:t>Excellent teamwork and leadership skills</w:t>
            </w:r>
          </w:p>
          <w:p w14:paraId="5569A63C" w14:textId="709B0D74" w:rsidR="008D3576" w:rsidRPr="00651C08" w:rsidRDefault="008D3576" w:rsidP="00EE7F45">
            <w:pPr>
              <w:pStyle w:val="Heading2"/>
              <w:rPr>
                <w:color w:val="auto"/>
              </w:rPr>
            </w:pPr>
          </w:p>
        </w:tc>
        <w:tc>
          <w:tcPr>
            <w:tcW w:w="284" w:type="dxa"/>
          </w:tcPr>
          <w:p w14:paraId="511B3705" w14:textId="77777777" w:rsidR="008D3576" w:rsidRPr="00651C08" w:rsidRDefault="008D3576" w:rsidP="000F44F8">
            <w:pPr>
              <w:rPr>
                <w:color w:val="auto"/>
              </w:rPr>
            </w:pPr>
          </w:p>
        </w:tc>
        <w:tc>
          <w:tcPr>
            <w:tcW w:w="4770" w:type="dxa"/>
            <w:gridSpan w:val="3"/>
            <w:vMerge w:val="restart"/>
          </w:tcPr>
          <w:p w14:paraId="65A2F853" w14:textId="77777777" w:rsidR="008D3576" w:rsidRPr="00651C08" w:rsidRDefault="008D3576" w:rsidP="00166F4D">
            <w:pPr>
              <w:pStyle w:val="Heading3"/>
              <w:rPr>
                <w:color w:val="auto"/>
              </w:rPr>
            </w:pPr>
            <w:r w:rsidRPr="00651C08">
              <w:rPr>
                <w:color w:val="auto"/>
              </w:rPr>
              <w:t>Holy Spirit College</w:t>
            </w:r>
          </w:p>
          <w:p w14:paraId="62BD9502" w14:textId="6681F909" w:rsidR="008D3576" w:rsidRPr="00651C08" w:rsidRDefault="008D3576" w:rsidP="00166F4D">
            <w:pPr>
              <w:pStyle w:val="Heading3"/>
              <w:rPr>
                <w:b w:val="0"/>
                <w:color w:val="auto"/>
              </w:rPr>
            </w:pPr>
            <w:r w:rsidRPr="00651C08">
              <w:rPr>
                <w:b w:val="0"/>
                <w:color w:val="auto"/>
              </w:rPr>
              <w:t>Year 10 2025</w:t>
            </w:r>
          </w:p>
          <w:p w14:paraId="451FAFA7" w14:textId="77777777" w:rsidR="008D3576" w:rsidRPr="00651C08" w:rsidRDefault="008D3576" w:rsidP="00166F4D">
            <w:pPr>
              <w:pStyle w:val="Heading3"/>
              <w:rPr>
                <w:color w:val="auto"/>
              </w:rPr>
            </w:pPr>
          </w:p>
          <w:p w14:paraId="4FBDB059" w14:textId="77C67A33" w:rsidR="008D3576" w:rsidRPr="00651C08" w:rsidRDefault="008D3576" w:rsidP="00EE7F45">
            <w:pPr>
              <w:rPr>
                <w:b/>
                <w:color w:val="auto"/>
              </w:rPr>
            </w:pPr>
            <w:r w:rsidRPr="00651C08">
              <w:rPr>
                <w:b/>
                <w:color w:val="auto"/>
              </w:rPr>
              <w:t>A</w:t>
            </w:r>
            <w:r w:rsidRPr="00651C08">
              <w:rPr>
                <w:b/>
                <w:color w:val="auto"/>
                <w:sz w:val="18"/>
              </w:rPr>
              <w:t>CHIEVEMENTS</w:t>
            </w:r>
          </w:p>
          <w:p w14:paraId="425B677D" w14:textId="63B50960" w:rsidR="008D3576" w:rsidRPr="00651C08" w:rsidRDefault="1BC0E3EF" w:rsidP="1BC0E3EF">
            <w:pPr>
              <w:pStyle w:val="Heading3"/>
              <w:numPr>
                <w:ilvl w:val="0"/>
                <w:numId w:val="6"/>
              </w:numPr>
              <w:rPr>
                <w:b w:val="0"/>
                <w:color w:val="auto"/>
              </w:rPr>
            </w:pPr>
            <w:r w:rsidRPr="00651C08">
              <w:rPr>
                <w:b w:val="0"/>
                <w:color w:val="auto"/>
              </w:rPr>
              <w:t>Maths Olympiad Participation Award (2020)</w:t>
            </w:r>
          </w:p>
          <w:p w14:paraId="4C2EC509" w14:textId="717873ED" w:rsidR="008D3576" w:rsidRPr="00651C08" w:rsidRDefault="008D3576" w:rsidP="00EE7F45">
            <w:pPr>
              <w:pStyle w:val="ListParagraph"/>
              <w:numPr>
                <w:ilvl w:val="0"/>
                <w:numId w:val="6"/>
              </w:numPr>
              <w:rPr>
                <w:color w:val="auto"/>
              </w:rPr>
            </w:pPr>
            <w:r w:rsidRPr="00651C08">
              <w:rPr>
                <w:color w:val="auto"/>
              </w:rPr>
              <w:t>Buy Smart Distinction Award (2021)</w:t>
            </w:r>
          </w:p>
          <w:p w14:paraId="05E3DA6F" w14:textId="269115A2" w:rsidR="008D3576" w:rsidRDefault="008D3576" w:rsidP="00EE7F45">
            <w:pPr>
              <w:pStyle w:val="ListParagraph"/>
              <w:numPr>
                <w:ilvl w:val="0"/>
                <w:numId w:val="6"/>
              </w:numPr>
              <w:rPr>
                <w:color w:val="auto"/>
              </w:rPr>
            </w:pPr>
            <w:r w:rsidRPr="00651C08">
              <w:rPr>
                <w:color w:val="auto"/>
              </w:rPr>
              <w:t>MIND and SPIRIT Values Awards (2022)</w:t>
            </w:r>
          </w:p>
          <w:p w14:paraId="00F076FE" w14:textId="17C0CB6F" w:rsidR="00DB3DE3" w:rsidRPr="00651C08" w:rsidRDefault="00D74133" w:rsidP="00EE7F45">
            <w:pPr>
              <w:pStyle w:val="ListParagraph"/>
              <w:numPr>
                <w:ilvl w:val="0"/>
                <w:numId w:val="6"/>
              </w:numPr>
              <w:rPr>
                <w:color w:val="auto"/>
              </w:rPr>
            </w:pPr>
            <w:r>
              <w:rPr>
                <w:color w:val="auto"/>
              </w:rPr>
              <w:t xml:space="preserve">ETAQ </w:t>
            </w:r>
            <w:r w:rsidR="00BD327B">
              <w:rPr>
                <w:color w:val="auto"/>
              </w:rPr>
              <w:t xml:space="preserve">Literary </w:t>
            </w:r>
            <w:r w:rsidR="006E2934">
              <w:rPr>
                <w:color w:val="auto"/>
              </w:rPr>
              <w:t xml:space="preserve">Competition Participation </w:t>
            </w:r>
            <w:r w:rsidR="00C929C0">
              <w:rPr>
                <w:color w:val="auto"/>
              </w:rPr>
              <w:t>(2023)</w:t>
            </w:r>
          </w:p>
          <w:p w14:paraId="43B39F47" w14:textId="3E92195D" w:rsidR="008D3576" w:rsidRPr="00651C08" w:rsidRDefault="008D3576" w:rsidP="00EE7F45">
            <w:pPr>
              <w:pStyle w:val="ListParagraph"/>
              <w:numPr>
                <w:ilvl w:val="0"/>
                <w:numId w:val="6"/>
              </w:numPr>
              <w:rPr>
                <w:color w:val="auto"/>
              </w:rPr>
            </w:pPr>
            <w:r w:rsidRPr="00651C08">
              <w:rPr>
                <w:color w:val="auto"/>
              </w:rPr>
              <w:t>Gold Academic Award (2023)</w:t>
            </w:r>
          </w:p>
          <w:p w14:paraId="3366CF50" w14:textId="0E993ED7" w:rsidR="008D3576" w:rsidRPr="00651C08" w:rsidRDefault="008D3576" w:rsidP="00EE7F45">
            <w:pPr>
              <w:pStyle w:val="ListParagraph"/>
              <w:numPr>
                <w:ilvl w:val="0"/>
                <w:numId w:val="6"/>
              </w:numPr>
              <w:rPr>
                <w:color w:val="auto"/>
              </w:rPr>
            </w:pPr>
            <w:r w:rsidRPr="00651C08">
              <w:rPr>
                <w:color w:val="auto"/>
              </w:rPr>
              <w:t>Silver Academic Award (2024)</w:t>
            </w:r>
          </w:p>
          <w:p w14:paraId="479DFED3" w14:textId="03AE2CEC" w:rsidR="008D3576" w:rsidRPr="00651C08" w:rsidRDefault="008D3576" w:rsidP="000F5224">
            <w:pPr>
              <w:pStyle w:val="ListParagraph"/>
              <w:numPr>
                <w:ilvl w:val="0"/>
                <w:numId w:val="6"/>
              </w:numPr>
              <w:rPr>
                <w:color w:val="auto"/>
              </w:rPr>
            </w:pPr>
            <w:r w:rsidRPr="1F40BF7F">
              <w:rPr>
                <w:color w:val="auto"/>
              </w:rPr>
              <w:t xml:space="preserve">UQ Science Ambassador </w:t>
            </w:r>
            <w:r w:rsidR="0089220A">
              <w:rPr>
                <w:color w:val="auto"/>
              </w:rPr>
              <w:t xml:space="preserve">(see References) </w:t>
            </w:r>
            <w:r w:rsidRPr="1F40BF7F">
              <w:rPr>
                <w:color w:val="auto"/>
              </w:rPr>
              <w:t>(2025)</w:t>
            </w:r>
          </w:p>
          <w:p w14:paraId="353804C7" w14:textId="00A5F3C7" w:rsidR="1C633AE6" w:rsidRDefault="1C633AE6" w:rsidP="1F40BF7F">
            <w:pPr>
              <w:pStyle w:val="ListParagraph"/>
              <w:numPr>
                <w:ilvl w:val="0"/>
                <w:numId w:val="6"/>
              </w:numPr>
              <w:rPr>
                <w:color w:val="auto"/>
              </w:rPr>
            </w:pPr>
            <w:r w:rsidRPr="1F40BF7F">
              <w:rPr>
                <w:color w:val="auto"/>
              </w:rPr>
              <w:t>Big Science Competition Participation (2025)</w:t>
            </w:r>
          </w:p>
          <w:p w14:paraId="228B4900" w14:textId="7F8367C0" w:rsidR="008D3576" w:rsidRDefault="008D3576" w:rsidP="00166F4D">
            <w:pPr>
              <w:pStyle w:val="ListParagraph"/>
              <w:numPr>
                <w:ilvl w:val="0"/>
                <w:numId w:val="6"/>
              </w:numPr>
              <w:rPr>
                <w:color w:val="auto"/>
              </w:rPr>
            </w:pPr>
            <w:r w:rsidRPr="00651C08">
              <w:rPr>
                <w:color w:val="auto"/>
              </w:rPr>
              <w:t>QDU Debating Team (2022 &amp; 2025)</w:t>
            </w:r>
          </w:p>
          <w:p w14:paraId="7ABEE572" w14:textId="6FC3260B" w:rsidR="00AE2694" w:rsidRDefault="00AE2694" w:rsidP="00166F4D">
            <w:pPr>
              <w:pStyle w:val="ListParagraph"/>
              <w:numPr>
                <w:ilvl w:val="0"/>
                <w:numId w:val="6"/>
              </w:numPr>
              <w:rPr>
                <w:color w:val="auto"/>
              </w:rPr>
            </w:pPr>
            <w:r>
              <w:rPr>
                <w:color w:val="auto"/>
              </w:rPr>
              <w:t>Founded a rock band with friends (see References) (2025)</w:t>
            </w:r>
          </w:p>
          <w:p w14:paraId="00E7F094" w14:textId="620F4F09" w:rsidR="00FC7E11" w:rsidRDefault="00FC7E11" w:rsidP="00166F4D">
            <w:pPr>
              <w:pStyle w:val="ListParagraph"/>
              <w:numPr>
                <w:ilvl w:val="0"/>
                <w:numId w:val="6"/>
              </w:numPr>
              <w:rPr>
                <w:color w:val="auto"/>
              </w:rPr>
            </w:pPr>
            <w:r>
              <w:rPr>
                <w:color w:val="auto"/>
              </w:rPr>
              <w:t>Silver Academic Award (2025)</w:t>
            </w:r>
          </w:p>
          <w:p w14:paraId="34B6AE73" w14:textId="1FBD288F" w:rsidR="00FC7E11" w:rsidRDefault="006475B1" w:rsidP="00166F4D">
            <w:pPr>
              <w:pStyle w:val="ListParagraph"/>
              <w:numPr>
                <w:ilvl w:val="0"/>
                <w:numId w:val="6"/>
              </w:numPr>
              <w:rPr>
                <w:color w:val="auto"/>
              </w:rPr>
            </w:pPr>
            <w:r>
              <w:rPr>
                <w:color w:val="auto"/>
              </w:rPr>
              <w:t>Highest Achiever – Digital Technologies (2025)</w:t>
            </w:r>
          </w:p>
          <w:p w14:paraId="4EEB0C73" w14:textId="77777777" w:rsidR="006475B1" w:rsidRDefault="006475B1" w:rsidP="006475B1">
            <w:pPr>
              <w:pStyle w:val="ListParagraph"/>
              <w:numPr>
                <w:ilvl w:val="0"/>
                <w:numId w:val="6"/>
              </w:numPr>
              <w:rPr>
                <w:color w:val="auto"/>
              </w:rPr>
            </w:pPr>
            <w:r>
              <w:rPr>
                <w:color w:val="auto"/>
              </w:rPr>
              <w:t>Highest Achiever – Mathematical Methods (2025)</w:t>
            </w:r>
          </w:p>
          <w:p w14:paraId="0415AF19" w14:textId="028F1826" w:rsidR="006475B1" w:rsidRDefault="006475B1" w:rsidP="006475B1">
            <w:pPr>
              <w:pStyle w:val="ListParagraph"/>
              <w:numPr>
                <w:ilvl w:val="0"/>
                <w:numId w:val="6"/>
              </w:numPr>
              <w:rPr>
                <w:color w:val="auto"/>
              </w:rPr>
            </w:pPr>
            <w:r>
              <w:rPr>
                <w:color w:val="auto"/>
              </w:rPr>
              <w:t>Highest Achiever – Religious Education (2025)</w:t>
            </w:r>
          </w:p>
          <w:p w14:paraId="61C2DD00" w14:textId="6724E810" w:rsidR="00DF42EF" w:rsidRDefault="00175A20" w:rsidP="006475B1">
            <w:pPr>
              <w:pStyle w:val="ListParagraph"/>
              <w:numPr>
                <w:ilvl w:val="0"/>
                <w:numId w:val="6"/>
              </w:numPr>
              <w:rPr>
                <w:color w:val="auto"/>
              </w:rPr>
            </w:pPr>
            <w:r>
              <w:rPr>
                <w:color w:val="auto"/>
              </w:rPr>
              <w:t>1</w:t>
            </w:r>
            <w:r w:rsidRPr="00175A20">
              <w:rPr>
                <w:color w:val="auto"/>
                <w:vertAlign w:val="superscript"/>
              </w:rPr>
              <w:t>st</w:t>
            </w:r>
            <w:r>
              <w:rPr>
                <w:color w:val="auto"/>
              </w:rPr>
              <w:t xml:space="preserve"> Place – </w:t>
            </w:r>
            <w:r w:rsidR="00DF42EF">
              <w:rPr>
                <w:color w:val="auto"/>
              </w:rPr>
              <w:t xml:space="preserve">Grok Academy </w:t>
            </w:r>
            <w:proofErr w:type="spellStart"/>
            <w:r>
              <w:rPr>
                <w:color w:val="auto"/>
              </w:rPr>
              <w:t>Web.Comp</w:t>
            </w:r>
            <w:proofErr w:type="spellEnd"/>
            <w:r>
              <w:rPr>
                <w:color w:val="auto"/>
              </w:rPr>
              <w:t xml:space="preserve"> (Beginners) (2025)</w:t>
            </w:r>
          </w:p>
          <w:p w14:paraId="50218F57" w14:textId="71D4797C" w:rsidR="00C929C0" w:rsidRPr="006475B1" w:rsidRDefault="00C929C0" w:rsidP="006475B1">
            <w:pPr>
              <w:pStyle w:val="ListParagraph"/>
              <w:numPr>
                <w:ilvl w:val="0"/>
                <w:numId w:val="6"/>
              </w:numPr>
              <w:rPr>
                <w:color w:val="auto"/>
              </w:rPr>
            </w:pPr>
            <w:r>
              <w:rPr>
                <w:color w:val="auto"/>
              </w:rPr>
              <w:t xml:space="preserve">Perfect Score – Grok Academy </w:t>
            </w:r>
            <w:r w:rsidR="004F6D8E">
              <w:rPr>
                <w:color w:val="auto"/>
              </w:rPr>
              <w:t>Cyber Comp (Yr 9-12) (2025)</w:t>
            </w:r>
          </w:p>
          <w:p w14:paraId="0BB24865" w14:textId="2C88DDCC" w:rsidR="00C929C0" w:rsidRPr="00C929C0" w:rsidRDefault="006475B1" w:rsidP="00C929C0">
            <w:pPr>
              <w:pStyle w:val="ListParagraph"/>
              <w:numPr>
                <w:ilvl w:val="0"/>
                <w:numId w:val="6"/>
              </w:numPr>
              <w:rPr>
                <w:color w:val="auto"/>
              </w:rPr>
            </w:pPr>
            <w:r>
              <w:rPr>
                <w:color w:val="auto"/>
              </w:rPr>
              <w:t>School C</w:t>
            </w:r>
            <w:r w:rsidR="00FC7E11">
              <w:rPr>
                <w:color w:val="auto"/>
              </w:rPr>
              <w:t>ollege Leader (2026)</w:t>
            </w:r>
          </w:p>
          <w:p w14:paraId="70752D2D" w14:textId="5B16376E" w:rsidR="008D3576" w:rsidRPr="00651C08" w:rsidRDefault="008D3576" w:rsidP="45BF297E">
            <w:pPr>
              <w:rPr>
                <w:color w:val="auto"/>
              </w:rPr>
            </w:pPr>
          </w:p>
          <w:p w14:paraId="569AB609" w14:textId="4843D84D" w:rsidR="008D3576" w:rsidRPr="00651C08" w:rsidRDefault="008D3576" w:rsidP="1B315587">
            <w:pPr>
              <w:pStyle w:val="Heading1"/>
              <w:rPr>
                <w:sz w:val="18"/>
                <w:szCs w:val="18"/>
              </w:rPr>
            </w:pPr>
          </w:p>
        </w:tc>
        <w:tc>
          <w:tcPr>
            <w:tcW w:w="474" w:type="dxa"/>
            <w:gridSpan w:val="2"/>
          </w:tcPr>
          <w:p w14:paraId="0846498B" w14:textId="77777777" w:rsidR="008D3576" w:rsidRPr="00651C08" w:rsidRDefault="008D3576" w:rsidP="000F44F8">
            <w:pPr>
              <w:rPr>
                <w:color w:val="auto"/>
              </w:rPr>
            </w:pPr>
          </w:p>
        </w:tc>
      </w:tr>
      <w:tr w:rsidR="00651C08" w:rsidRPr="00651C08" w14:paraId="70C8BD74" w14:textId="77777777" w:rsidTr="002F2B6E">
        <w:trPr>
          <w:trHeight w:val="159"/>
        </w:trPr>
        <w:tc>
          <w:tcPr>
            <w:tcW w:w="465" w:type="dxa"/>
          </w:tcPr>
          <w:p w14:paraId="4D0820E7" w14:textId="77777777" w:rsidR="008D3576" w:rsidRPr="00651C08" w:rsidRDefault="008D3576" w:rsidP="000F44F8">
            <w:pPr>
              <w:rPr>
                <w:color w:val="auto"/>
              </w:rPr>
            </w:pPr>
          </w:p>
        </w:tc>
        <w:tc>
          <w:tcPr>
            <w:tcW w:w="2062" w:type="dxa"/>
            <w:tcBorders>
              <w:bottom w:val="single" w:sz="4" w:space="0" w:color="auto"/>
            </w:tcBorders>
            <w:vAlign w:val="center"/>
          </w:tcPr>
          <w:p w14:paraId="4BE30CAB" w14:textId="51B043F9" w:rsidR="008D3576" w:rsidRPr="00651C08" w:rsidRDefault="65143746" w:rsidP="002F2B6E">
            <w:pPr>
              <w:pStyle w:val="Heading1"/>
            </w:pPr>
            <w:r w:rsidRPr="00651C08">
              <w:t>W</w:t>
            </w:r>
            <w:r w:rsidRPr="00D73D68">
              <w:rPr>
                <w:sz w:val="18"/>
                <w:szCs w:val="30"/>
              </w:rPr>
              <w:t>ORK</w:t>
            </w:r>
            <w:r w:rsidR="70AD6AC9" w:rsidRPr="00651C08">
              <w:t xml:space="preserve"> E</w:t>
            </w:r>
            <w:r w:rsidR="70AD6AC9" w:rsidRPr="00D73D68">
              <w:rPr>
                <w:sz w:val="18"/>
                <w:szCs w:val="30"/>
              </w:rPr>
              <w:t>XPERIENCE</w:t>
            </w:r>
          </w:p>
        </w:tc>
        <w:tc>
          <w:tcPr>
            <w:tcW w:w="2835" w:type="dxa"/>
          </w:tcPr>
          <w:p w14:paraId="6069D249" w14:textId="77777777" w:rsidR="008D3576" w:rsidRPr="00651C08" w:rsidRDefault="008D3576" w:rsidP="000F44F8">
            <w:pPr>
              <w:pStyle w:val="Heading1"/>
            </w:pPr>
          </w:p>
        </w:tc>
        <w:tc>
          <w:tcPr>
            <w:tcW w:w="284" w:type="dxa"/>
          </w:tcPr>
          <w:p w14:paraId="56B53660" w14:textId="77777777" w:rsidR="008D3576" w:rsidRPr="00651C08" w:rsidRDefault="008D3576" w:rsidP="000F44F8">
            <w:pPr>
              <w:rPr>
                <w:color w:val="auto"/>
              </w:rPr>
            </w:pPr>
          </w:p>
        </w:tc>
        <w:tc>
          <w:tcPr>
            <w:tcW w:w="4770" w:type="dxa"/>
            <w:gridSpan w:val="3"/>
            <w:vMerge/>
          </w:tcPr>
          <w:p w14:paraId="00F3E462" w14:textId="77777777" w:rsidR="008D3576" w:rsidRPr="00651C08" w:rsidRDefault="008D3576" w:rsidP="000F44F8">
            <w:pPr>
              <w:rPr>
                <w:color w:val="auto"/>
              </w:rPr>
            </w:pPr>
          </w:p>
        </w:tc>
        <w:tc>
          <w:tcPr>
            <w:tcW w:w="474" w:type="dxa"/>
            <w:gridSpan w:val="2"/>
          </w:tcPr>
          <w:p w14:paraId="278D3F79" w14:textId="77777777" w:rsidR="008D3576" w:rsidRPr="00651C08" w:rsidRDefault="008D3576" w:rsidP="000F44F8">
            <w:pPr>
              <w:rPr>
                <w:color w:val="auto"/>
              </w:rPr>
            </w:pPr>
          </w:p>
        </w:tc>
      </w:tr>
      <w:tr w:rsidR="00651C08" w:rsidRPr="00651C08" w14:paraId="57B520FF" w14:textId="77777777" w:rsidTr="00D063AD">
        <w:trPr>
          <w:trHeight w:val="2952"/>
        </w:trPr>
        <w:tc>
          <w:tcPr>
            <w:tcW w:w="465" w:type="dxa"/>
          </w:tcPr>
          <w:p w14:paraId="6018EED5" w14:textId="77777777" w:rsidR="008D3576" w:rsidRPr="00651C08" w:rsidRDefault="008D3576" w:rsidP="000F44F8">
            <w:pPr>
              <w:rPr>
                <w:color w:val="auto"/>
              </w:rPr>
            </w:pPr>
          </w:p>
        </w:tc>
        <w:tc>
          <w:tcPr>
            <w:tcW w:w="4897" w:type="dxa"/>
            <w:gridSpan w:val="2"/>
          </w:tcPr>
          <w:p w14:paraId="0B9A1C20" w14:textId="144782DC" w:rsidR="00BC5D4D" w:rsidRDefault="00BC5D4D" w:rsidP="006E4682">
            <w:pPr>
              <w:rPr>
                <w:rFonts w:eastAsiaTheme="majorEastAsia" w:cs="Times New Roman (Headings CS)"/>
                <w:color w:val="auto"/>
                <w:szCs w:val="26"/>
              </w:rPr>
            </w:pPr>
            <w:r w:rsidRPr="00BC5D4D">
              <w:rPr>
                <w:rFonts w:eastAsiaTheme="majorEastAsia" w:cs="Times New Roman (Headings CS)"/>
                <w:color w:val="auto"/>
                <w:szCs w:val="26"/>
              </w:rPr>
              <w:t xml:space="preserve">I have gained practical customer service skills </w:t>
            </w:r>
            <w:r>
              <w:rPr>
                <w:rFonts w:eastAsiaTheme="majorEastAsia" w:cs="Times New Roman (Headings CS)"/>
                <w:color w:val="auto"/>
                <w:szCs w:val="26"/>
              </w:rPr>
              <w:t>without formal work experience, through:</w:t>
            </w:r>
          </w:p>
          <w:p w14:paraId="1F72B771" w14:textId="6B5B8714" w:rsidR="00BC5D4D" w:rsidRPr="00BC5D4D" w:rsidRDefault="00BC5D4D" w:rsidP="00BC5D4D">
            <w:pPr>
              <w:pStyle w:val="ListParagraph"/>
              <w:numPr>
                <w:ilvl w:val="0"/>
                <w:numId w:val="6"/>
              </w:numPr>
              <w:rPr>
                <w:b/>
                <w:color w:val="auto"/>
              </w:rPr>
            </w:pPr>
            <w:r w:rsidRPr="00BC5D4D">
              <w:rPr>
                <w:rFonts w:eastAsiaTheme="majorEastAsia" w:cs="Times New Roman (Headings CS)"/>
                <w:color w:val="auto"/>
                <w:szCs w:val="26"/>
              </w:rPr>
              <w:t>Science Ambassador</w:t>
            </w:r>
            <w:r>
              <w:rPr>
                <w:rFonts w:eastAsiaTheme="majorEastAsia" w:cs="Times New Roman (Headings CS)"/>
                <w:color w:val="auto"/>
                <w:szCs w:val="26"/>
              </w:rPr>
              <w:t xml:space="preserve"> – sharing </w:t>
            </w:r>
            <w:r w:rsidR="00D063AD">
              <w:rPr>
                <w:rFonts w:eastAsiaTheme="majorEastAsia" w:cs="Times New Roman (Headings CS)"/>
                <w:color w:val="auto"/>
                <w:szCs w:val="26"/>
              </w:rPr>
              <w:t>enthusiasm, strengthening interpersonal skills</w:t>
            </w:r>
          </w:p>
          <w:p w14:paraId="0D7F7B5A" w14:textId="4352D4AD" w:rsidR="00BC5D4D" w:rsidRPr="00BC5D4D" w:rsidRDefault="00BC5D4D" w:rsidP="00BC5D4D">
            <w:pPr>
              <w:pStyle w:val="ListParagraph"/>
              <w:numPr>
                <w:ilvl w:val="0"/>
                <w:numId w:val="6"/>
              </w:numPr>
              <w:rPr>
                <w:b/>
                <w:color w:val="auto"/>
              </w:rPr>
            </w:pPr>
            <w:r>
              <w:rPr>
                <w:rFonts w:eastAsiaTheme="majorEastAsia" w:cs="Times New Roman (Headings CS)"/>
                <w:color w:val="auto"/>
                <w:szCs w:val="26"/>
              </w:rPr>
              <w:t xml:space="preserve">College Leadership Training – </w:t>
            </w:r>
            <w:r w:rsidRPr="00BC5D4D">
              <w:rPr>
                <w:rFonts w:eastAsiaTheme="majorEastAsia" w:cs="Times New Roman (Headings CS)"/>
                <w:color w:val="auto"/>
                <w:szCs w:val="26"/>
              </w:rPr>
              <w:t>demonstrating leadership</w:t>
            </w:r>
            <w:r>
              <w:rPr>
                <w:rFonts w:eastAsiaTheme="majorEastAsia" w:cs="Times New Roman (Headings CS)"/>
                <w:color w:val="auto"/>
                <w:szCs w:val="26"/>
              </w:rPr>
              <w:t>,</w:t>
            </w:r>
            <w:r w:rsidRPr="00BC5D4D">
              <w:rPr>
                <w:rFonts w:eastAsiaTheme="majorEastAsia" w:cs="Times New Roman (Headings CS)"/>
                <w:color w:val="auto"/>
                <w:szCs w:val="26"/>
              </w:rPr>
              <w:t xml:space="preserve"> </w:t>
            </w:r>
            <w:r w:rsidRPr="00BC5D4D">
              <w:rPr>
                <w:rFonts w:eastAsiaTheme="majorEastAsia" w:cs="Times New Roman (Headings CS)"/>
                <w:color w:val="auto"/>
                <w:szCs w:val="26"/>
              </w:rPr>
              <w:t>answering questions</w:t>
            </w:r>
            <w:r>
              <w:rPr>
                <w:rFonts w:eastAsiaTheme="majorEastAsia" w:cs="Times New Roman (Headings CS)"/>
                <w:color w:val="auto"/>
                <w:szCs w:val="26"/>
              </w:rPr>
              <w:t>,</w:t>
            </w:r>
            <w:r w:rsidRPr="00BC5D4D">
              <w:rPr>
                <w:rFonts w:eastAsiaTheme="majorEastAsia" w:cs="Times New Roman (Headings CS)"/>
                <w:color w:val="auto"/>
                <w:szCs w:val="26"/>
              </w:rPr>
              <w:t xml:space="preserve"> </w:t>
            </w:r>
            <w:r w:rsidRPr="00BC5D4D">
              <w:rPr>
                <w:rFonts w:eastAsiaTheme="majorEastAsia" w:cs="Times New Roman (Headings CS)"/>
                <w:color w:val="auto"/>
                <w:szCs w:val="26"/>
              </w:rPr>
              <w:t xml:space="preserve">providing </w:t>
            </w:r>
            <w:r>
              <w:rPr>
                <w:rFonts w:eastAsiaTheme="majorEastAsia" w:cs="Times New Roman (Headings CS)"/>
                <w:color w:val="auto"/>
                <w:szCs w:val="26"/>
              </w:rPr>
              <w:t xml:space="preserve">guiding </w:t>
            </w:r>
            <w:r w:rsidRPr="00BC5D4D">
              <w:rPr>
                <w:rFonts w:eastAsiaTheme="majorEastAsia" w:cs="Times New Roman (Headings CS)"/>
                <w:color w:val="auto"/>
                <w:szCs w:val="26"/>
              </w:rPr>
              <w:t>information</w:t>
            </w:r>
            <w:r w:rsidR="00D063AD">
              <w:rPr>
                <w:rFonts w:eastAsiaTheme="majorEastAsia" w:cs="Times New Roman (Headings CS)"/>
                <w:color w:val="auto"/>
                <w:szCs w:val="26"/>
              </w:rPr>
              <w:t>, patience</w:t>
            </w:r>
          </w:p>
          <w:p w14:paraId="0DFF3C14" w14:textId="77777777" w:rsidR="00D063AD" w:rsidRPr="00D063AD" w:rsidRDefault="00BC5D4D" w:rsidP="00D063AD">
            <w:pPr>
              <w:pStyle w:val="ListParagraph"/>
              <w:numPr>
                <w:ilvl w:val="0"/>
                <w:numId w:val="6"/>
              </w:numPr>
              <w:rPr>
                <w:b/>
                <w:color w:val="auto"/>
              </w:rPr>
            </w:pPr>
            <w:r>
              <w:rPr>
                <w:rFonts w:eastAsiaTheme="majorEastAsia" w:cs="Times New Roman (Headings CS)"/>
                <w:color w:val="auto"/>
                <w:szCs w:val="26"/>
              </w:rPr>
              <w:t xml:space="preserve">QDU Debating – </w:t>
            </w:r>
            <w:r w:rsidRPr="00BC5D4D">
              <w:rPr>
                <w:rFonts w:eastAsiaTheme="majorEastAsia" w:cs="Times New Roman (Headings CS)"/>
                <w:color w:val="auto"/>
                <w:szCs w:val="26"/>
              </w:rPr>
              <w:t>adapting quickly when needed</w:t>
            </w:r>
            <w:r>
              <w:rPr>
                <w:rFonts w:eastAsiaTheme="majorEastAsia" w:cs="Times New Roman (Headings CS)"/>
                <w:color w:val="auto"/>
                <w:szCs w:val="26"/>
              </w:rPr>
              <w:t>, clear communication</w:t>
            </w:r>
          </w:p>
          <w:p w14:paraId="13791C15" w14:textId="57080DFF" w:rsidR="00D063AD" w:rsidRPr="00D063AD" w:rsidRDefault="00D063AD" w:rsidP="00D063AD">
            <w:pPr>
              <w:rPr>
                <w:b/>
                <w:color w:val="auto"/>
              </w:rPr>
            </w:pPr>
          </w:p>
        </w:tc>
        <w:tc>
          <w:tcPr>
            <w:tcW w:w="284" w:type="dxa"/>
          </w:tcPr>
          <w:p w14:paraId="28370C73" w14:textId="77777777" w:rsidR="008D3576" w:rsidRPr="00651C08" w:rsidRDefault="008D3576" w:rsidP="000F44F8">
            <w:pPr>
              <w:rPr>
                <w:color w:val="auto"/>
              </w:rPr>
            </w:pPr>
          </w:p>
        </w:tc>
        <w:tc>
          <w:tcPr>
            <w:tcW w:w="4770" w:type="dxa"/>
            <w:gridSpan w:val="3"/>
            <w:vMerge/>
          </w:tcPr>
          <w:p w14:paraId="62E561CE" w14:textId="77777777" w:rsidR="008D3576" w:rsidRPr="00651C08" w:rsidRDefault="008D3576" w:rsidP="000F44F8">
            <w:pPr>
              <w:rPr>
                <w:color w:val="auto"/>
              </w:rPr>
            </w:pPr>
          </w:p>
        </w:tc>
        <w:tc>
          <w:tcPr>
            <w:tcW w:w="474" w:type="dxa"/>
            <w:gridSpan w:val="2"/>
          </w:tcPr>
          <w:p w14:paraId="14E6075C" w14:textId="77777777" w:rsidR="008D3576" w:rsidRPr="00651C08" w:rsidRDefault="008D3576" w:rsidP="000F44F8">
            <w:pPr>
              <w:rPr>
                <w:color w:val="auto"/>
              </w:rPr>
            </w:pPr>
          </w:p>
        </w:tc>
      </w:tr>
      <w:tr w:rsidR="00651C08" w:rsidRPr="00651C08" w14:paraId="57ED06BE" w14:textId="77777777" w:rsidTr="002F2B6E">
        <w:trPr>
          <w:trHeight w:val="80"/>
        </w:trPr>
        <w:tc>
          <w:tcPr>
            <w:tcW w:w="465" w:type="dxa"/>
          </w:tcPr>
          <w:p w14:paraId="0512D044" w14:textId="77777777" w:rsidR="008D3576" w:rsidRPr="00651C08" w:rsidRDefault="008D3576" w:rsidP="000F44F8">
            <w:pPr>
              <w:rPr>
                <w:color w:val="auto"/>
              </w:rPr>
            </w:pPr>
          </w:p>
        </w:tc>
        <w:tc>
          <w:tcPr>
            <w:tcW w:w="2062" w:type="dxa"/>
            <w:tcBorders>
              <w:bottom w:val="single" w:sz="4" w:space="0" w:color="auto"/>
            </w:tcBorders>
            <w:vAlign w:val="center"/>
          </w:tcPr>
          <w:p w14:paraId="1274059B" w14:textId="77777777" w:rsidR="008D3576" w:rsidRPr="00651C08" w:rsidRDefault="008D3576" w:rsidP="002F2B6E">
            <w:pPr>
              <w:pStyle w:val="Heading2"/>
              <w:rPr>
                <w:b/>
                <w:color w:val="auto"/>
                <w:sz w:val="18"/>
                <w:szCs w:val="18"/>
              </w:rPr>
            </w:pPr>
            <w:r w:rsidRPr="00651C08">
              <w:rPr>
                <w:b/>
                <w:color w:val="auto"/>
              </w:rPr>
              <w:t>R</w:t>
            </w:r>
            <w:r w:rsidRPr="00651C08">
              <w:rPr>
                <w:b/>
                <w:color w:val="auto"/>
                <w:sz w:val="18"/>
                <w:szCs w:val="18"/>
              </w:rPr>
              <w:t>EFERENCES</w:t>
            </w:r>
          </w:p>
        </w:tc>
        <w:tc>
          <w:tcPr>
            <w:tcW w:w="2835" w:type="dxa"/>
          </w:tcPr>
          <w:p w14:paraId="3DCC6199" w14:textId="3E09A10B" w:rsidR="008D3576" w:rsidRPr="00651C08" w:rsidRDefault="008D3576" w:rsidP="00FF3A9A">
            <w:pPr>
              <w:rPr>
                <w:color w:val="auto"/>
              </w:rPr>
            </w:pPr>
          </w:p>
        </w:tc>
        <w:tc>
          <w:tcPr>
            <w:tcW w:w="284" w:type="dxa"/>
          </w:tcPr>
          <w:p w14:paraId="64C8FA74" w14:textId="77777777" w:rsidR="008D3576" w:rsidRPr="00651C08" w:rsidRDefault="008D3576" w:rsidP="000F44F8">
            <w:pPr>
              <w:rPr>
                <w:color w:val="auto"/>
              </w:rPr>
            </w:pPr>
          </w:p>
        </w:tc>
        <w:tc>
          <w:tcPr>
            <w:tcW w:w="4770" w:type="dxa"/>
            <w:gridSpan w:val="3"/>
            <w:vMerge/>
          </w:tcPr>
          <w:p w14:paraId="0D3D261C" w14:textId="77777777" w:rsidR="008D3576" w:rsidRPr="00651C08" w:rsidRDefault="008D3576" w:rsidP="000F44F8">
            <w:pPr>
              <w:rPr>
                <w:color w:val="auto"/>
              </w:rPr>
            </w:pPr>
          </w:p>
        </w:tc>
        <w:tc>
          <w:tcPr>
            <w:tcW w:w="474" w:type="dxa"/>
            <w:gridSpan w:val="2"/>
          </w:tcPr>
          <w:p w14:paraId="7DEBBE36" w14:textId="77777777" w:rsidR="008D3576" w:rsidRPr="00651C08" w:rsidRDefault="008D3576" w:rsidP="000F44F8">
            <w:pPr>
              <w:rPr>
                <w:color w:val="auto"/>
              </w:rPr>
            </w:pPr>
          </w:p>
        </w:tc>
      </w:tr>
      <w:tr w:rsidR="00651C08" w:rsidRPr="00651C08" w14:paraId="4AC11E7E" w14:textId="77777777" w:rsidTr="00EF003D">
        <w:trPr>
          <w:trHeight w:val="423"/>
        </w:trPr>
        <w:tc>
          <w:tcPr>
            <w:tcW w:w="465" w:type="dxa"/>
          </w:tcPr>
          <w:p w14:paraId="73A471F8" w14:textId="77777777" w:rsidR="008D3576" w:rsidRPr="00651C08" w:rsidRDefault="008D3576" w:rsidP="000F44F8">
            <w:pPr>
              <w:rPr>
                <w:color w:val="auto"/>
              </w:rPr>
            </w:pPr>
          </w:p>
        </w:tc>
        <w:tc>
          <w:tcPr>
            <w:tcW w:w="4897" w:type="dxa"/>
            <w:gridSpan w:val="2"/>
          </w:tcPr>
          <w:p w14:paraId="44E70056" w14:textId="2FE5D625" w:rsidR="008D3576" w:rsidRPr="00651C08" w:rsidRDefault="008D3576" w:rsidP="45BF297E">
            <w:pPr>
              <w:rPr>
                <w:color w:val="auto"/>
              </w:rPr>
            </w:pPr>
            <w:r w:rsidRPr="00651C08">
              <w:rPr>
                <w:color w:val="auto"/>
              </w:rPr>
              <w:t>Anne Elmer – Learning and Teacher Leader Science/Maths/HPE</w:t>
            </w:r>
          </w:p>
          <w:p w14:paraId="313DEA7E" w14:textId="36F5C8AC" w:rsidR="008D3576" w:rsidRDefault="00651C08" w:rsidP="00FF3A9A">
            <w:hyperlink r:id="rId11">
              <w:r>
                <w:rPr>
                  <w:rStyle w:val="Hyperlink"/>
                  <w:color w:val="auto"/>
                </w:rPr>
                <w:t>aelmer@bne.catholic.edu.au</w:t>
              </w:r>
            </w:hyperlink>
          </w:p>
          <w:p w14:paraId="4F4BECBA" w14:textId="77777777" w:rsidR="00AE2694" w:rsidRDefault="00AE2694" w:rsidP="00FF3A9A"/>
          <w:p w14:paraId="7216DAC7" w14:textId="0A795327" w:rsidR="00AE2694" w:rsidRDefault="00AE2694" w:rsidP="00FF3A9A">
            <w:r>
              <w:t xml:space="preserve">SOH-CAH-TOA </w:t>
            </w:r>
            <w:r w:rsidR="00B64BEF">
              <w:t xml:space="preserve">– </w:t>
            </w:r>
            <w:r>
              <w:t>Band</w:t>
            </w:r>
          </w:p>
          <w:p w14:paraId="77A5B0BA" w14:textId="2C0B4028" w:rsidR="00AE2694" w:rsidRDefault="00AE2694" w:rsidP="00FF3A9A">
            <w:r>
              <w:t>Instagram Account</w:t>
            </w:r>
          </w:p>
          <w:p w14:paraId="71FA4636" w14:textId="492627D4" w:rsidR="008D3576" w:rsidRPr="00651C08" w:rsidRDefault="0033677F" w:rsidP="00FF3A9A">
            <w:pPr>
              <w:rPr>
                <w:color w:val="auto"/>
              </w:rPr>
            </w:pPr>
            <w:hyperlink r:id="rId12" w:history="1">
              <w:r w:rsidRPr="0033677F">
                <w:rPr>
                  <w:rStyle w:val="Hyperlink"/>
                  <w:color w:val="auto"/>
                </w:rPr>
                <w:t>https://www.instagram.com/soh_cah_toa_band/</w:t>
              </w:r>
            </w:hyperlink>
          </w:p>
        </w:tc>
        <w:tc>
          <w:tcPr>
            <w:tcW w:w="284" w:type="dxa"/>
          </w:tcPr>
          <w:p w14:paraId="296480A7" w14:textId="77777777" w:rsidR="008D3576" w:rsidRPr="00651C08" w:rsidRDefault="008D3576" w:rsidP="000F44F8">
            <w:pPr>
              <w:rPr>
                <w:color w:val="auto"/>
              </w:rPr>
            </w:pPr>
          </w:p>
        </w:tc>
        <w:tc>
          <w:tcPr>
            <w:tcW w:w="4770" w:type="dxa"/>
            <w:gridSpan w:val="3"/>
            <w:vMerge/>
          </w:tcPr>
          <w:p w14:paraId="0FA8440A" w14:textId="77777777" w:rsidR="008D3576" w:rsidRPr="00651C08" w:rsidRDefault="008D3576" w:rsidP="000F44F8">
            <w:pPr>
              <w:rPr>
                <w:color w:val="auto"/>
              </w:rPr>
            </w:pPr>
          </w:p>
        </w:tc>
        <w:tc>
          <w:tcPr>
            <w:tcW w:w="474" w:type="dxa"/>
            <w:gridSpan w:val="2"/>
          </w:tcPr>
          <w:p w14:paraId="4546DE0B" w14:textId="77777777" w:rsidR="008D3576" w:rsidRPr="00651C08" w:rsidRDefault="008D3576" w:rsidP="000F44F8">
            <w:pPr>
              <w:rPr>
                <w:color w:val="auto"/>
              </w:rPr>
            </w:pPr>
          </w:p>
        </w:tc>
      </w:tr>
    </w:tbl>
    <w:p w14:paraId="5ABFC8E7" w14:textId="77777777" w:rsidR="00E41AB4" w:rsidRPr="00651C08" w:rsidRDefault="00E41AB4" w:rsidP="00D063AD">
      <w:pPr>
        <w:rPr>
          <w:color w:val="auto"/>
        </w:rPr>
      </w:pPr>
    </w:p>
    <w:sectPr w:rsidR="00E41AB4" w:rsidRPr="00651C08" w:rsidSect="00DD7F1A">
      <w:pgSz w:w="12240" w:h="15840" w:code="1"/>
      <w:pgMar w:top="540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60130" w14:textId="77777777" w:rsidR="00035A98" w:rsidRPr="008031BD" w:rsidRDefault="00035A98" w:rsidP="00BA3E51">
      <w:r w:rsidRPr="008031BD">
        <w:separator/>
      </w:r>
    </w:p>
  </w:endnote>
  <w:endnote w:type="continuationSeparator" w:id="0">
    <w:p w14:paraId="0F8B4A20" w14:textId="77777777" w:rsidR="00035A98" w:rsidRPr="008031BD" w:rsidRDefault="00035A98" w:rsidP="00BA3E51">
      <w:r w:rsidRPr="008031B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9EE72" w14:textId="77777777" w:rsidR="00035A98" w:rsidRPr="008031BD" w:rsidRDefault="00035A98" w:rsidP="00BA3E51">
      <w:r w:rsidRPr="008031BD">
        <w:separator/>
      </w:r>
    </w:p>
  </w:footnote>
  <w:footnote w:type="continuationSeparator" w:id="0">
    <w:p w14:paraId="464C9559" w14:textId="77777777" w:rsidR="00035A98" w:rsidRPr="008031BD" w:rsidRDefault="00035A98" w:rsidP="00BA3E51">
      <w:r w:rsidRPr="008031BD"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W7pd+mooHXbdi" int2:id="qWOlfEg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F4E37"/>
    <w:multiLevelType w:val="hybridMultilevel"/>
    <w:tmpl w:val="A7E22B60"/>
    <w:lvl w:ilvl="0" w:tplc="72EEAF4C">
      <w:start w:val="816"/>
      <w:numFmt w:val="bullet"/>
      <w:lvlText w:val="-"/>
      <w:lvlJc w:val="left"/>
      <w:pPr>
        <w:ind w:left="284" w:hanging="284"/>
      </w:pPr>
      <w:rPr>
        <w:rFonts w:ascii="Century Gothic" w:eastAsiaTheme="majorEastAsia" w:hAnsi="Century Gothic" w:cs="Times New Roman (Headings CS)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81149C4"/>
    <w:multiLevelType w:val="hybridMultilevel"/>
    <w:tmpl w:val="2B3CE758"/>
    <w:lvl w:ilvl="0" w:tplc="22B29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5F17064"/>
    <w:multiLevelType w:val="hybridMultilevel"/>
    <w:tmpl w:val="59D841E6"/>
    <w:lvl w:ilvl="0" w:tplc="72EEAF4C">
      <w:start w:val="816"/>
      <w:numFmt w:val="bullet"/>
      <w:lvlText w:val="-"/>
      <w:lvlJc w:val="left"/>
      <w:pPr>
        <w:ind w:left="284" w:hanging="284"/>
      </w:pPr>
      <w:rPr>
        <w:rFonts w:ascii="Century Gothic" w:eastAsiaTheme="majorEastAsia" w:hAnsi="Century Gothic" w:cs="Times New Roman (Headings CS)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6C4CC0"/>
    <w:multiLevelType w:val="multilevel"/>
    <w:tmpl w:val="2B3CE758"/>
    <w:styleLink w:val="CurrentList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2210776">
    <w:abstractNumId w:val="3"/>
  </w:num>
  <w:num w:numId="2" w16cid:durableId="1347056077">
    <w:abstractNumId w:val="2"/>
  </w:num>
  <w:num w:numId="3" w16cid:durableId="1427580610">
    <w:abstractNumId w:val="4"/>
  </w:num>
  <w:num w:numId="4" w16cid:durableId="1627155122">
    <w:abstractNumId w:val="1"/>
  </w:num>
  <w:num w:numId="5" w16cid:durableId="1119883638">
    <w:abstractNumId w:val="6"/>
  </w:num>
  <w:num w:numId="6" w16cid:durableId="1936592717">
    <w:abstractNumId w:val="5"/>
  </w:num>
  <w:num w:numId="7" w16cid:durableId="886797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CF4"/>
    <w:rsid w:val="00021DEC"/>
    <w:rsid w:val="00035A98"/>
    <w:rsid w:val="00041F8A"/>
    <w:rsid w:val="0004479B"/>
    <w:rsid w:val="00045F2E"/>
    <w:rsid w:val="00051163"/>
    <w:rsid w:val="00051C10"/>
    <w:rsid w:val="00055BBC"/>
    <w:rsid w:val="0006056A"/>
    <w:rsid w:val="00072349"/>
    <w:rsid w:val="00072B26"/>
    <w:rsid w:val="00073BF3"/>
    <w:rsid w:val="000772C8"/>
    <w:rsid w:val="00077FEB"/>
    <w:rsid w:val="00081B51"/>
    <w:rsid w:val="000823CB"/>
    <w:rsid w:val="000942B2"/>
    <w:rsid w:val="000A6E00"/>
    <w:rsid w:val="000A7A8A"/>
    <w:rsid w:val="000B224D"/>
    <w:rsid w:val="000C7293"/>
    <w:rsid w:val="000C7550"/>
    <w:rsid w:val="000D0A96"/>
    <w:rsid w:val="000D3891"/>
    <w:rsid w:val="000D75D2"/>
    <w:rsid w:val="000D799B"/>
    <w:rsid w:val="000F2327"/>
    <w:rsid w:val="000F3FE2"/>
    <w:rsid w:val="000F5224"/>
    <w:rsid w:val="00113825"/>
    <w:rsid w:val="001161AB"/>
    <w:rsid w:val="00117C63"/>
    <w:rsid w:val="001217F8"/>
    <w:rsid w:val="001235F6"/>
    <w:rsid w:val="001312D5"/>
    <w:rsid w:val="00140582"/>
    <w:rsid w:val="0014190D"/>
    <w:rsid w:val="00144334"/>
    <w:rsid w:val="00144E56"/>
    <w:rsid w:val="00156FAD"/>
    <w:rsid w:val="00157DB0"/>
    <w:rsid w:val="0016358E"/>
    <w:rsid w:val="00166F4D"/>
    <w:rsid w:val="00173B36"/>
    <w:rsid w:val="00175A20"/>
    <w:rsid w:val="00177BCB"/>
    <w:rsid w:val="00183AB9"/>
    <w:rsid w:val="00184956"/>
    <w:rsid w:val="001A5160"/>
    <w:rsid w:val="001C6CEA"/>
    <w:rsid w:val="001E24D2"/>
    <w:rsid w:val="001E2EC4"/>
    <w:rsid w:val="001E5794"/>
    <w:rsid w:val="001F6D5E"/>
    <w:rsid w:val="00201C56"/>
    <w:rsid w:val="00205745"/>
    <w:rsid w:val="00210D3C"/>
    <w:rsid w:val="00217454"/>
    <w:rsid w:val="002204CE"/>
    <w:rsid w:val="002251C8"/>
    <w:rsid w:val="00227B1B"/>
    <w:rsid w:val="002309B6"/>
    <w:rsid w:val="002333BC"/>
    <w:rsid w:val="0023600D"/>
    <w:rsid w:val="00241482"/>
    <w:rsid w:val="00246F0F"/>
    <w:rsid w:val="00247A85"/>
    <w:rsid w:val="00251C04"/>
    <w:rsid w:val="00261E7B"/>
    <w:rsid w:val="00262B06"/>
    <w:rsid w:val="002847BE"/>
    <w:rsid w:val="00293BB8"/>
    <w:rsid w:val="002954B8"/>
    <w:rsid w:val="002A4A92"/>
    <w:rsid w:val="002A6A5C"/>
    <w:rsid w:val="002B0852"/>
    <w:rsid w:val="002C0662"/>
    <w:rsid w:val="002C0C3C"/>
    <w:rsid w:val="002C3BC1"/>
    <w:rsid w:val="002D131D"/>
    <w:rsid w:val="002D2EC5"/>
    <w:rsid w:val="002D5478"/>
    <w:rsid w:val="002E013D"/>
    <w:rsid w:val="002E6922"/>
    <w:rsid w:val="002F1918"/>
    <w:rsid w:val="002F2B6E"/>
    <w:rsid w:val="00302AC1"/>
    <w:rsid w:val="00317289"/>
    <w:rsid w:val="00320ECB"/>
    <w:rsid w:val="003256CF"/>
    <w:rsid w:val="0033677F"/>
    <w:rsid w:val="0034054B"/>
    <w:rsid w:val="003416F8"/>
    <w:rsid w:val="003443BA"/>
    <w:rsid w:val="00344FC0"/>
    <w:rsid w:val="003469BE"/>
    <w:rsid w:val="00361138"/>
    <w:rsid w:val="0036697C"/>
    <w:rsid w:val="00377A0D"/>
    <w:rsid w:val="00382737"/>
    <w:rsid w:val="00383B71"/>
    <w:rsid w:val="003845C5"/>
    <w:rsid w:val="00387FF0"/>
    <w:rsid w:val="00396BA1"/>
    <w:rsid w:val="00396EE7"/>
    <w:rsid w:val="003A46E0"/>
    <w:rsid w:val="003C7242"/>
    <w:rsid w:val="003E02DA"/>
    <w:rsid w:val="003E1692"/>
    <w:rsid w:val="003E2477"/>
    <w:rsid w:val="003E7783"/>
    <w:rsid w:val="003F1663"/>
    <w:rsid w:val="003F4931"/>
    <w:rsid w:val="003F73E2"/>
    <w:rsid w:val="004009C6"/>
    <w:rsid w:val="00430D9E"/>
    <w:rsid w:val="00442A0E"/>
    <w:rsid w:val="00443C70"/>
    <w:rsid w:val="004471F2"/>
    <w:rsid w:val="0045715B"/>
    <w:rsid w:val="004675A1"/>
    <w:rsid w:val="00471EA5"/>
    <w:rsid w:val="00472FA9"/>
    <w:rsid w:val="00476E16"/>
    <w:rsid w:val="00484A2D"/>
    <w:rsid w:val="00487798"/>
    <w:rsid w:val="00490100"/>
    <w:rsid w:val="00495E97"/>
    <w:rsid w:val="004A2C9D"/>
    <w:rsid w:val="004A44BB"/>
    <w:rsid w:val="004A4C74"/>
    <w:rsid w:val="004C52BE"/>
    <w:rsid w:val="004D4E80"/>
    <w:rsid w:val="004E5226"/>
    <w:rsid w:val="004E6AB2"/>
    <w:rsid w:val="004E70E8"/>
    <w:rsid w:val="004E72B9"/>
    <w:rsid w:val="004F6D8E"/>
    <w:rsid w:val="005044C5"/>
    <w:rsid w:val="00517FF7"/>
    <w:rsid w:val="00520C5D"/>
    <w:rsid w:val="005219EA"/>
    <w:rsid w:val="00535F87"/>
    <w:rsid w:val="00543D0F"/>
    <w:rsid w:val="005566E7"/>
    <w:rsid w:val="00560C7D"/>
    <w:rsid w:val="00564622"/>
    <w:rsid w:val="005678FA"/>
    <w:rsid w:val="00577416"/>
    <w:rsid w:val="00593DD1"/>
    <w:rsid w:val="00594E94"/>
    <w:rsid w:val="005A09D5"/>
    <w:rsid w:val="005A3E0B"/>
    <w:rsid w:val="005B04E6"/>
    <w:rsid w:val="005B3227"/>
    <w:rsid w:val="005C6173"/>
    <w:rsid w:val="005D57E5"/>
    <w:rsid w:val="005E26D3"/>
    <w:rsid w:val="005E6EA4"/>
    <w:rsid w:val="005E77B1"/>
    <w:rsid w:val="005F28C5"/>
    <w:rsid w:val="00606B3C"/>
    <w:rsid w:val="006175E6"/>
    <w:rsid w:val="006315DE"/>
    <w:rsid w:val="00645019"/>
    <w:rsid w:val="006475B1"/>
    <w:rsid w:val="00651C08"/>
    <w:rsid w:val="0067056E"/>
    <w:rsid w:val="00677D5F"/>
    <w:rsid w:val="0068094B"/>
    <w:rsid w:val="00686284"/>
    <w:rsid w:val="006959E4"/>
    <w:rsid w:val="006B5C4B"/>
    <w:rsid w:val="006C1931"/>
    <w:rsid w:val="006C3642"/>
    <w:rsid w:val="006C5893"/>
    <w:rsid w:val="006E2934"/>
    <w:rsid w:val="006E4682"/>
    <w:rsid w:val="00706406"/>
    <w:rsid w:val="00713399"/>
    <w:rsid w:val="00714D15"/>
    <w:rsid w:val="00716542"/>
    <w:rsid w:val="007337AD"/>
    <w:rsid w:val="0073402D"/>
    <w:rsid w:val="007403D8"/>
    <w:rsid w:val="007424FD"/>
    <w:rsid w:val="00755988"/>
    <w:rsid w:val="00766A4B"/>
    <w:rsid w:val="00780ADA"/>
    <w:rsid w:val="00792D43"/>
    <w:rsid w:val="007A21D4"/>
    <w:rsid w:val="007A2C09"/>
    <w:rsid w:val="007A341F"/>
    <w:rsid w:val="007B00B3"/>
    <w:rsid w:val="007B30FE"/>
    <w:rsid w:val="007B7A61"/>
    <w:rsid w:val="007E1FA8"/>
    <w:rsid w:val="007E6083"/>
    <w:rsid w:val="007F18EF"/>
    <w:rsid w:val="007F2531"/>
    <w:rsid w:val="007F3A7B"/>
    <w:rsid w:val="007F4466"/>
    <w:rsid w:val="008031BD"/>
    <w:rsid w:val="008072E8"/>
    <w:rsid w:val="00812951"/>
    <w:rsid w:val="00820B7B"/>
    <w:rsid w:val="00832245"/>
    <w:rsid w:val="0083727B"/>
    <w:rsid w:val="008541C1"/>
    <w:rsid w:val="00855181"/>
    <w:rsid w:val="00882F23"/>
    <w:rsid w:val="0089047A"/>
    <w:rsid w:val="0089220A"/>
    <w:rsid w:val="00892BB6"/>
    <w:rsid w:val="00894CAF"/>
    <w:rsid w:val="008A1020"/>
    <w:rsid w:val="008A1250"/>
    <w:rsid w:val="008A1FCF"/>
    <w:rsid w:val="008B1112"/>
    <w:rsid w:val="008C78F5"/>
    <w:rsid w:val="008D2BEB"/>
    <w:rsid w:val="008D2D36"/>
    <w:rsid w:val="008D3576"/>
    <w:rsid w:val="008D69FE"/>
    <w:rsid w:val="008E1DE6"/>
    <w:rsid w:val="008E6735"/>
    <w:rsid w:val="008E7CF4"/>
    <w:rsid w:val="00914419"/>
    <w:rsid w:val="00923D8B"/>
    <w:rsid w:val="0096129B"/>
    <w:rsid w:val="00962E61"/>
    <w:rsid w:val="0098447D"/>
    <w:rsid w:val="00984A59"/>
    <w:rsid w:val="00986331"/>
    <w:rsid w:val="009955E9"/>
    <w:rsid w:val="009A6667"/>
    <w:rsid w:val="009A707B"/>
    <w:rsid w:val="009B2B04"/>
    <w:rsid w:val="009B4AC5"/>
    <w:rsid w:val="009C1AE9"/>
    <w:rsid w:val="009C67B0"/>
    <w:rsid w:val="009C7105"/>
    <w:rsid w:val="009E56C9"/>
    <w:rsid w:val="009F180F"/>
    <w:rsid w:val="00A06B32"/>
    <w:rsid w:val="00A122BB"/>
    <w:rsid w:val="00A12478"/>
    <w:rsid w:val="00A231ED"/>
    <w:rsid w:val="00A24385"/>
    <w:rsid w:val="00A37F9E"/>
    <w:rsid w:val="00A66A59"/>
    <w:rsid w:val="00A7207B"/>
    <w:rsid w:val="00A75743"/>
    <w:rsid w:val="00A76F38"/>
    <w:rsid w:val="00A805C1"/>
    <w:rsid w:val="00A82BA4"/>
    <w:rsid w:val="00A83E7B"/>
    <w:rsid w:val="00A8656F"/>
    <w:rsid w:val="00A94933"/>
    <w:rsid w:val="00AB7FE5"/>
    <w:rsid w:val="00AC1E5A"/>
    <w:rsid w:val="00AC3600"/>
    <w:rsid w:val="00AC3BB8"/>
    <w:rsid w:val="00AD414B"/>
    <w:rsid w:val="00AD6F53"/>
    <w:rsid w:val="00AE2694"/>
    <w:rsid w:val="00AF121C"/>
    <w:rsid w:val="00AF3B03"/>
    <w:rsid w:val="00B0246E"/>
    <w:rsid w:val="00B11B33"/>
    <w:rsid w:val="00B1243E"/>
    <w:rsid w:val="00B14E21"/>
    <w:rsid w:val="00B25146"/>
    <w:rsid w:val="00B431B6"/>
    <w:rsid w:val="00B51A0B"/>
    <w:rsid w:val="00B54908"/>
    <w:rsid w:val="00B54AD3"/>
    <w:rsid w:val="00B57B52"/>
    <w:rsid w:val="00B62B99"/>
    <w:rsid w:val="00B643D0"/>
    <w:rsid w:val="00B64BEF"/>
    <w:rsid w:val="00B6638E"/>
    <w:rsid w:val="00B67F18"/>
    <w:rsid w:val="00B71E93"/>
    <w:rsid w:val="00B82CA9"/>
    <w:rsid w:val="00B87E22"/>
    <w:rsid w:val="00B9350F"/>
    <w:rsid w:val="00BA2DE8"/>
    <w:rsid w:val="00BA3E51"/>
    <w:rsid w:val="00BA4C69"/>
    <w:rsid w:val="00BA55AA"/>
    <w:rsid w:val="00BB1021"/>
    <w:rsid w:val="00BB3142"/>
    <w:rsid w:val="00BB7A6A"/>
    <w:rsid w:val="00BC5D4D"/>
    <w:rsid w:val="00BD327B"/>
    <w:rsid w:val="00BD4C8E"/>
    <w:rsid w:val="00BD6049"/>
    <w:rsid w:val="00C155FC"/>
    <w:rsid w:val="00C17149"/>
    <w:rsid w:val="00C35272"/>
    <w:rsid w:val="00C365C1"/>
    <w:rsid w:val="00C434A5"/>
    <w:rsid w:val="00C44D07"/>
    <w:rsid w:val="00C4572B"/>
    <w:rsid w:val="00C532FC"/>
    <w:rsid w:val="00C60009"/>
    <w:rsid w:val="00C74B06"/>
    <w:rsid w:val="00C75C17"/>
    <w:rsid w:val="00C75D84"/>
    <w:rsid w:val="00C857CB"/>
    <w:rsid w:val="00C929C0"/>
    <w:rsid w:val="00CA5CD9"/>
    <w:rsid w:val="00CA6595"/>
    <w:rsid w:val="00CA69D2"/>
    <w:rsid w:val="00CC1670"/>
    <w:rsid w:val="00CC25BF"/>
    <w:rsid w:val="00CC5ED4"/>
    <w:rsid w:val="00CF047E"/>
    <w:rsid w:val="00CF72FD"/>
    <w:rsid w:val="00D04093"/>
    <w:rsid w:val="00D063AD"/>
    <w:rsid w:val="00D0794D"/>
    <w:rsid w:val="00D140DF"/>
    <w:rsid w:val="00D170A9"/>
    <w:rsid w:val="00D34981"/>
    <w:rsid w:val="00D4222D"/>
    <w:rsid w:val="00D45F02"/>
    <w:rsid w:val="00D5679D"/>
    <w:rsid w:val="00D666BB"/>
    <w:rsid w:val="00D720DF"/>
    <w:rsid w:val="00D73D68"/>
    <w:rsid w:val="00D74133"/>
    <w:rsid w:val="00D8175D"/>
    <w:rsid w:val="00D91693"/>
    <w:rsid w:val="00D92ED4"/>
    <w:rsid w:val="00D94ABF"/>
    <w:rsid w:val="00DA54BA"/>
    <w:rsid w:val="00DB3DE3"/>
    <w:rsid w:val="00DC45E9"/>
    <w:rsid w:val="00DD7F1A"/>
    <w:rsid w:val="00DE22EC"/>
    <w:rsid w:val="00DE5308"/>
    <w:rsid w:val="00DF42EF"/>
    <w:rsid w:val="00E07B9E"/>
    <w:rsid w:val="00E20245"/>
    <w:rsid w:val="00E216D4"/>
    <w:rsid w:val="00E32A75"/>
    <w:rsid w:val="00E41AB4"/>
    <w:rsid w:val="00E41CE0"/>
    <w:rsid w:val="00E4379F"/>
    <w:rsid w:val="00E505F4"/>
    <w:rsid w:val="00E65596"/>
    <w:rsid w:val="00E67A2D"/>
    <w:rsid w:val="00E71357"/>
    <w:rsid w:val="00E72A6A"/>
    <w:rsid w:val="00E93829"/>
    <w:rsid w:val="00EA0042"/>
    <w:rsid w:val="00EB1D1B"/>
    <w:rsid w:val="00EC6009"/>
    <w:rsid w:val="00EE4D11"/>
    <w:rsid w:val="00EE7F45"/>
    <w:rsid w:val="00EF003D"/>
    <w:rsid w:val="00EF452A"/>
    <w:rsid w:val="00F02BD5"/>
    <w:rsid w:val="00F0672D"/>
    <w:rsid w:val="00F36875"/>
    <w:rsid w:val="00F41A04"/>
    <w:rsid w:val="00F51E3E"/>
    <w:rsid w:val="00F53B71"/>
    <w:rsid w:val="00F5509A"/>
    <w:rsid w:val="00F5786D"/>
    <w:rsid w:val="00F61FB2"/>
    <w:rsid w:val="00F63699"/>
    <w:rsid w:val="00F716E1"/>
    <w:rsid w:val="00F717BB"/>
    <w:rsid w:val="00F81AD6"/>
    <w:rsid w:val="00F908C3"/>
    <w:rsid w:val="00F91753"/>
    <w:rsid w:val="00FB1F01"/>
    <w:rsid w:val="00FB5974"/>
    <w:rsid w:val="00FC7E11"/>
    <w:rsid w:val="00FE2094"/>
    <w:rsid w:val="00FF3A2B"/>
    <w:rsid w:val="00FF3A9A"/>
    <w:rsid w:val="00FF673C"/>
    <w:rsid w:val="0564A21B"/>
    <w:rsid w:val="09F56180"/>
    <w:rsid w:val="0C112C0E"/>
    <w:rsid w:val="171797D5"/>
    <w:rsid w:val="197EEA8A"/>
    <w:rsid w:val="1A75830B"/>
    <w:rsid w:val="1B315587"/>
    <w:rsid w:val="1BC0E3EF"/>
    <w:rsid w:val="1C633AE6"/>
    <w:rsid w:val="1F40BF7F"/>
    <w:rsid w:val="216B0B68"/>
    <w:rsid w:val="233D3E87"/>
    <w:rsid w:val="24C577AC"/>
    <w:rsid w:val="2CACCAF6"/>
    <w:rsid w:val="324E95E5"/>
    <w:rsid w:val="32980A2B"/>
    <w:rsid w:val="45BF297E"/>
    <w:rsid w:val="50856232"/>
    <w:rsid w:val="54A7F22C"/>
    <w:rsid w:val="566BB187"/>
    <w:rsid w:val="65143746"/>
    <w:rsid w:val="654359E6"/>
    <w:rsid w:val="684DF175"/>
    <w:rsid w:val="70AD6AC9"/>
    <w:rsid w:val="7A57E9A5"/>
    <w:rsid w:val="7C23F4C6"/>
    <w:rsid w:val="7C385348"/>
    <w:rsid w:val="7E70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CAC96B"/>
  <w15:chartTrackingRefBased/>
  <w15:docId w15:val="{F2BCE40E-FC0E-4D81-AF4E-6FD8E40A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97C"/>
    <w:pPr>
      <w:spacing w:before="0" w:after="0" w:line="288" w:lineRule="auto"/>
    </w:pPr>
    <w:rPr>
      <w:color w:val="000000" w:themeColor="text1"/>
      <w:sz w:val="20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A6A"/>
    <w:pPr>
      <w:keepNext/>
      <w:keepLines/>
      <w:spacing w:line="180" w:lineRule="auto"/>
      <w:outlineLvl w:val="0"/>
    </w:pPr>
    <w:rPr>
      <w:rFonts w:eastAsiaTheme="majorEastAsia" w:cs="Times New Roman (Headings CS)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6697C"/>
    <w:pPr>
      <w:keepNext/>
      <w:keepLines/>
      <w:spacing w:line="320" w:lineRule="exact"/>
      <w:outlineLvl w:val="1"/>
    </w:pPr>
    <w:rPr>
      <w:rFonts w:eastAsiaTheme="majorEastAsia" w:cs="Times New Roman (Headings CS)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6697C"/>
    <w:pPr>
      <w:keepNext/>
      <w:keepLines/>
      <w:spacing w:line="320" w:lineRule="exac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697C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697C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7C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72A6A"/>
    <w:rPr>
      <w:rFonts w:eastAsiaTheme="majorEastAsia" w:cs="Times New Roman (Headings CS)"/>
      <w:b/>
      <w:caps/>
      <w:color w:val="auto"/>
      <w:sz w:val="2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697C"/>
    <w:rPr>
      <w:rFonts w:eastAsiaTheme="majorEastAsia" w:cs="Times New Roman (Headings CS)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697C"/>
    <w:rPr>
      <w:rFonts w:asciiTheme="majorHAnsi" w:eastAsiaTheme="majorEastAsia" w:hAnsiTheme="majorHAnsi" w:cstheme="majorBidi"/>
      <w:b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qFormat/>
    <w:rsid w:val="00E216D4"/>
    <w:pPr>
      <w:spacing w:line="320" w:lineRule="exact"/>
      <w:contextualSpacing/>
    </w:pPr>
    <w:rPr>
      <w:rFonts w:cs="Times New Roman (Body CS)"/>
    </w:rPr>
  </w:style>
  <w:style w:type="paragraph" w:styleId="Title">
    <w:name w:val="Title"/>
    <w:basedOn w:val="Normal"/>
    <w:next w:val="Normal"/>
    <w:link w:val="TitleChar"/>
    <w:uiPriority w:val="10"/>
    <w:qFormat/>
    <w:rsid w:val="0036697C"/>
    <w:pPr>
      <w:spacing w:before="120" w:line="180" w:lineRule="auto"/>
      <w:jc w:val="center"/>
    </w:pPr>
    <w:rPr>
      <w:rFonts w:asciiTheme="majorHAnsi" w:eastAsiaTheme="majorEastAsia" w:hAnsiTheme="majorHAnsi" w:cs="Times New Roman (Headings CS)"/>
      <w:caps/>
      <w:spacing w:val="9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7C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7C"/>
    <w:pPr>
      <w:numPr>
        <w:ilvl w:val="1"/>
      </w:numPr>
      <w:spacing w:line="180" w:lineRule="auto"/>
      <w:jc w:val="center"/>
    </w:pPr>
    <w:rPr>
      <w:rFonts w:asciiTheme="majorHAnsi" w:eastAsiaTheme="minorEastAsia" w:hAnsiTheme="majorHAnsi" w:cs="Times New Roman (Body CS)"/>
      <w:caps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697C"/>
    <w:rPr>
      <w:rFonts w:asciiTheme="majorHAnsi" w:eastAsiaTheme="minorEastAsia" w:hAnsiTheme="majorHAnsi" w:cs="Times New Roman (Body CS)"/>
      <w:caps/>
      <w:color w:val="000000" w:themeColor="text1"/>
      <w:sz w:val="24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numbering" w:customStyle="1" w:styleId="CurrentList4">
    <w:name w:val="Current List4"/>
    <w:uiPriority w:val="99"/>
    <w:rsid w:val="00520C5D"/>
    <w:pPr>
      <w:numPr>
        <w:numId w:val="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FF3A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instagram.com/soh_cah_toa_band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elmer@bne.catholic.edu.au" TargetMode="Externa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rus%20Fam\AppData\Roaming\Microsoft\Templates\Social%20media%20marketing%20resume.dotx" TargetMode="External"/></Relationship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F788BB-310B-43D7-B9F5-95A6C7D991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20275F-CC8A-4230-8267-B84213CEBBD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2D5CED70-FA13-46C4-A102-29F5645502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41AEFC-F52C-404E-B283-E9E6F4470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78620f7-aa4a-40ac-902a-2ef913d8ed69}" enabled="0" method="" siteId="{378620f7-aa4a-40ac-902a-2ef913d8ed6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resume.dotx</Template>
  <TotalTime>101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Dcrus Fam</dc:creator>
  <cp:keywords/>
  <dc:description/>
  <cp:lastModifiedBy>Joshua D'Crus</cp:lastModifiedBy>
  <cp:revision>71</cp:revision>
  <cp:lastPrinted>2025-12-20T08:04:00Z</cp:lastPrinted>
  <dcterms:created xsi:type="dcterms:W3CDTF">2025-01-14T10:08:00Z</dcterms:created>
  <dcterms:modified xsi:type="dcterms:W3CDTF">2026-01-12T17:59:00Z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